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FBAB" w14:textId="3FBF08C4" w:rsidR="005C7113" w:rsidRPr="00857A85" w:rsidRDefault="00E000D5" w:rsidP="005F2C13">
      <w:pPr>
        <w:pStyle w:val="ResumeNm"/>
        <w:spacing w:before="0"/>
      </w:pPr>
      <w:r w:rsidRPr="00E000D5">
        <w:t>{{</w:t>
      </w:r>
      <w:proofErr w:type="spellStart"/>
      <w:r w:rsidR="0090734A" w:rsidRPr="007A7D5E">
        <w:t>First</w:t>
      </w:r>
      <w:r w:rsidR="00C80876">
        <w:t>name</w:t>
      </w:r>
      <w:proofErr w:type="spellEnd"/>
      <w:proofErr w:type="gramStart"/>
      <w:r w:rsidRPr="00E000D5">
        <w:t>}}</w:t>
      </w:r>
      <w:r w:rsidR="00C80876">
        <w:t xml:space="preserve"> </w:t>
      </w:r>
      <w:r w:rsidR="0090734A" w:rsidRPr="00857A85">
        <w:t xml:space="preserve"> </w:t>
      </w:r>
      <w:r w:rsidRPr="00E000D5">
        <w:t>{</w:t>
      </w:r>
      <w:proofErr w:type="gramEnd"/>
      <w:r w:rsidRPr="00E000D5">
        <w:t>{</w:t>
      </w:r>
      <w:r w:rsidR="0090734A" w:rsidRPr="00857A85">
        <w:t>Last</w:t>
      </w:r>
      <w:r w:rsidR="00C80876">
        <w:t>n</w:t>
      </w:r>
      <w:r w:rsidR="0090734A" w:rsidRPr="00857A85">
        <w:t>ame</w:t>
      </w:r>
      <w:r w:rsidRPr="00E000D5">
        <w:t>}}</w:t>
      </w:r>
    </w:p>
    <w:p w14:paraId="0726303F" w14:textId="3AA45562" w:rsidR="001F3C41" w:rsidRPr="004B1FFC" w:rsidRDefault="001F3C41" w:rsidP="001F3C41">
      <w:pPr>
        <w:pStyle w:val="ResumeTitles"/>
      </w:pPr>
      <w:r>
        <w:t>Position:</w:t>
      </w:r>
    </w:p>
    <w:p w14:paraId="1DDB04CB" w14:textId="09865AB7" w:rsidR="001F3C41" w:rsidRDefault="001D7AD5">
      <w:pPr>
        <w:pStyle w:val="BodyText"/>
        <w:numPr>
          <w:ilvl w:val="0"/>
          <w:numId w:val="26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4B1FFC">
        <w:rPr>
          <w:rFonts w:asciiTheme="minorHAnsi" w:hAnsiTheme="minorHAnsi" w:cstheme="minorHAnsi"/>
          <w:sz w:val="22"/>
          <w:szCs w:val="22"/>
        </w:rPr>
        <w:t>Position:</w:t>
      </w:r>
      <w:r w:rsidR="006210C9" w:rsidRPr="006210C9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 xml:space="preserve"> </w:t>
      </w:r>
      <w:r w:rsidR="00516250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ab/>
      </w:r>
      <w:r w:rsidR="006210C9"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[</w:t>
      </w:r>
      <w:r w:rsidR="00C80876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Leave blank – will be filled in by PMO</w:t>
      </w:r>
      <w:r w:rsidR="006210C9"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]</w:t>
      </w:r>
    </w:p>
    <w:p w14:paraId="0D9336A7" w14:textId="6A28DBEF" w:rsidR="00404E92" w:rsidRPr="00C80876" w:rsidRDefault="00404E92">
      <w:pPr>
        <w:pStyle w:val="BodyText"/>
        <w:numPr>
          <w:ilvl w:val="0"/>
          <w:numId w:val="26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404E92">
        <w:rPr>
          <w:rFonts w:asciiTheme="minorHAnsi" w:hAnsiTheme="minorHAnsi" w:cstheme="minorHAnsi"/>
          <w:sz w:val="22"/>
          <w:szCs w:val="22"/>
        </w:rPr>
        <w:t>LCAT:</w:t>
      </w:r>
      <w:r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 xml:space="preserve"> </w:t>
      </w:r>
      <w:r w:rsidR="00516250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ab/>
      </w:r>
      <w:r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[</w:t>
      </w:r>
      <w:r w:rsidR="00C80876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Leave blank – will be filled in by PMO</w:t>
      </w:r>
      <w:r w:rsidR="00C80876"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]</w:t>
      </w:r>
    </w:p>
    <w:p w14:paraId="30058D99" w14:textId="468D4B8B" w:rsidR="001F3C41" w:rsidRPr="00C80876" w:rsidRDefault="001F3C41">
      <w:pPr>
        <w:pStyle w:val="BodyText"/>
        <w:numPr>
          <w:ilvl w:val="0"/>
          <w:numId w:val="26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6210C9">
        <w:rPr>
          <w:rFonts w:asciiTheme="minorHAnsi" w:hAnsiTheme="minorHAnsi" w:cstheme="minorHAnsi"/>
          <w:sz w:val="22"/>
          <w:szCs w:val="22"/>
        </w:rPr>
        <w:t>Location:</w:t>
      </w:r>
      <w:r w:rsidR="006210C9">
        <w:rPr>
          <w:rFonts w:asciiTheme="minorHAnsi" w:hAnsiTheme="minorHAnsi" w:cstheme="minorHAnsi"/>
          <w:sz w:val="22"/>
          <w:szCs w:val="22"/>
        </w:rPr>
        <w:t xml:space="preserve"> </w:t>
      </w:r>
      <w:r w:rsidR="00516250">
        <w:rPr>
          <w:rFonts w:asciiTheme="minorHAnsi" w:hAnsiTheme="minorHAnsi" w:cstheme="minorHAnsi"/>
          <w:sz w:val="22"/>
          <w:szCs w:val="22"/>
        </w:rPr>
        <w:tab/>
      </w:r>
      <w:r w:rsidR="006210C9"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[</w:t>
      </w:r>
      <w:r w:rsidR="00C80876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Leave blank – will be filled in by PMO</w:t>
      </w:r>
      <w:r w:rsidR="00C80876" w:rsidRPr="004B1FFC">
        <w:rPr>
          <w:rFonts w:asciiTheme="minorHAnsi" w:hAnsiTheme="minorHAnsi" w:cstheme="minorHAnsi"/>
          <w:color w:val="808080" w:themeColor="background1" w:themeShade="80"/>
          <w:sz w:val="22"/>
          <w:szCs w:val="22"/>
        </w:rPr>
        <w:t>]</w:t>
      </w:r>
    </w:p>
    <w:p w14:paraId="1BA69B12" w14:textId="77777777" w:rsidR="00150770" w:rsidRPr="004B1FFC" w:rsidRDefault="00150770" w:rsidP="00150770">
      <w:pPr>
        <w:pStyle w:val="BodyText"/>
        <w:spacing w:after="0"/>
        <w:rPr>
          <w:rFonts w:asciiTheme="minorHAnsi" w:hAnsiTheme="minorHAnsi" w:cstheme="minorHAnsi"/>
          <w:sz w:val="22"/>
          <w:szCs w:val="22"/>
        </w:rPr>
      </w:pPr>
    </w:p>
    <w:p w14:paraId="0B71A809" w14:textId="36F4F4BD" w:rsidR="00A30189" w:rsidRPr="00D3264E" w:rsidRDefault="00FF1068" w:rsidP="0062755A">
      <w:pPr>
        <w:pStyle w:val="R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D3264E">
        <w:rPr>
          <w:rFonts w:asciiTheme="minorHAnsi" w:hAnsiTheme="minorHAnsi" w:cstheme="minorHAnsi"/>
          <w:b/>
          <w:bCs/>
          <w:sz w:val="22"/>
          <w:szCs w:val="22"/>
        </w:rPr>
        <w:t xml:space="preserve">Overall </w:t>
      </w:r>
      <w:r w:rsidR="00150770" w:rsidRPr="00D3264E">
        <w:rPr>
          <w:rFonts w:asciiTheme="minorHAnsi" w:hAnsiTheme="minorHAnsi" w:cstheme="minorHAnsi"/>
          <w:b/>
          <w:bCs/>
          <w:sz w:val="22"/>
          <w:szCs w:val="22"/>
        </w:rPr>
        <w:t>Summary:</w:t>
      </w:r>
    </w:p>
    <w:p w14:paraId="214B0235" w14:textId="7FF790BE" w:rsidR="0047494C" w:rsidRPr="0047494C" w:rsidRDefault="0047494C" w:rsidP="0062755A">
      <w:pPr>
        <w:pStyle w:val="RBodyText"/>
        <w:spacing w:after="0"/>
        <w:rPr>
          <w:rFonts w:asciiTheme="minorHAnsi" w:hAnsiTheme="minorHAnsi" w:cstheme="minorHAnsi"/>
          <w:sz w:val="22"/>
          <w:szCs w:val="22"/>
        </w:rPr>
      </w:pPr>
      <w:r w:rsidRPr="0047494C">
        <w:rPr>
          <w:rFonts w:asciiTheme="minorHAnsi" w:hAnsiTheme="minorHAnsi" w:cstheme="minorHAnsi"/>
          <w:sz w:val="22"/>
          <w:szCs w:val="22"/>
        </w:rPr>
        <w:t>{{SUMMARY}}</w:t>
      </w:r>
    </w:p>
    <w:p w14:paraId="0F3F1EAB" w14:textId="214C22E6" w:rsidR="00DC7269" w:rsidRDefault="00DC7269" w:rsidP="00A30189">
      <w:pPr>
        <w:pStyle w:val="RBodyText"/>
        <w:spacing w:after="0"/>
        <w:rPr>
          <w:rFonts w:asciiTheme="minorHAnsi" w:hAnsiTheme="minorHAnsi" w:cstheme="minorHAnsi"/>
          <w:color w:val="808080" w:themeColor="background1" w:themeShade="80"/>
          <w:sz w:val="22"/>
          <w:szCs w:val="22"/>
        </w:rPr>
      </w:pPr>
    </w:p>
    <w:p w14:paraId="361CFBAE" w14:textId="77777777" w:rsidR="005C7113" w:rsidRPr="004B1FFC" w:rsidRDefault="002E1369" w:rsidP="00DC7269">
      <w:pPr>
        <w:pStyle w:val="ResumeTitles"/>
      </w:pPr>
      <w:r w:rsidRPr="004B1FFC">
        <w:t>Summary of Q</w:t>
      </w:r>
      <w:r w:rsidR="005C7113" w:rsidRPr="004B1FFC">
        <w:t>ualifications</w:t>
      </w:r>
    </w:p>
    <w:p w14:paraId="361CFBB2" w14:textId="7A32271B" w:rsidR="0069424C" w:rsidRDefault="0047494C" w:rsidP="0047494C">
      <w:pPr>
        <w:pStyle w:val="BulletPt"/>
      </w:pPr>
      <w:r w:rsidRPr="0047494C">
        <w:t>{{SUMMARY</w:t>
      </w:r>
      <w:r>
        <w:t>1</w:t>
      </w:r>
      <w:r w:rsidRPr="0047494C">
        <w:t>}}</w:t>
      </w:r>
    </w:p>
    <w:p w14:paraId="31516FD3" w14:textId="6457A56B" w:rsidR="0047494C" w:rsidRDefault="0047494C" w:rsidP="0047494C">
      <w:pPr>
        <w:pStyle w:val="BulletPt"/>
      </w:pPr>
      <w:r w:rsidRPr="0047494C">
        <w:t>{{SUMMARY</w:t>
      </w:r>
      <w:r>
        <w:t>2</w:t>
      </w:r>
      <w:r w:rsidRPr="0047494C">
        <w:t>}}</w:t>
      </w:r>
    </w:p>
    <w:p w14:paraId="5AECEF95" w14:textId="77BD21DE" w:rsidR="0047494C" w:rsidRDefault="0047494C" w:rsidP="0047494C">
      <w:pPr>
        <w:pStyle w:val="BulletPt"/>
      </w:pPr>
      <w:r w:rsidRPr="0047494C">
        <w:t>{{SUMMARY</w:t>
      </w:r>
      <w:r>
        <w:t>3</w:t>
      </w:r>
      <w:r w:rsidRPr="0047494C">
        <w:t>}}</w:t>
      </w:r>
    </w:p>
    <w:p w14:paraId="4B7B59FF" w14:textId="73EAFC96" w:rsidR="0047494C" w:rsidRDefault="0047494C" w:rsidP="0047494C">
      <w:pPr>
        <w:pStyle w:val="BulletPt"/>
      </w:pPr>
      <w:r w:rsidRPr="0047494C">
        <w:t>{{SUMMARY</w:t>
      </w:r>
      <w:r>
        <w:t>4</w:t>
      </w:r>
      <w:r w:rsidRPr="0047494C">
        <w:t>}}</w:t>
      </w:r>
    </w:p>
    <w:p w14:paraId="621DC354" w14:textId="36303EEE" w:rsidR="0047494C" w:rsidRPr="004B1FFC" w:rsidRDefault="0047494C" w:rsidP="0047494C">
      <w:pPr>
        <w:pStyle w:val="BulletPt"/>
      </w:pPr>
      <w:r w:rsidRPr="0047494C">
        <w:t>{{SUMMARY</w:t>
      </w:r>
      <w:r>
        <w:t>5</w:t>
      </w:r>
      <w:r w:rsidRPr="0047494C">
        <w:t>}}</w:t>
      </w:r>
    </w:p>
    <w:p w14:paraId="021822C2" w14:textId="77777777" w:rsidR="001F3C41" w:rsidRPr="00857A85" w:rsidRDefault="001F3C41" w:rsidP="002E24C6">
      <w:pPr>
        <w:pStyle w:val="BulletPt"/>
        <w:numPr>
          <w:ilvl w:val="0"/>
          <w:numId w:val="0"/>
        </w:numPr>
        <w:ind w:left="216"/>
      </w:pPr>
    </w:p>
    <w:p w14:paraId="72FA1BFB" w14:textId="77777777" w:rsidR="001F3C41" w:rsidRPr="004B1FFC" w:rsidRDefault="001F3C41" w:rsidP="001F3C41">
      <w:pPr>
        <w:pStyle w:val="ResumeTitles"/>
      </w:pPr>
      <w:r w:rsidRPr="004B1FFC">
        <w:t>Certifications</w:t>
      </w:r>
    </w:p>
    <w:p w14:paraId="4D8B57A3" w14:textId="0204C398" w:rsidR="001F3C41" w:rsidRPr="008A3638" w:rsidRDefault="008A3638" w:rsidP="008A3638">
      <w:pPr>
        <w:pStyle w:val="BulletPt"/>
        <w:rPr>
          <w:color w:val="808080" w:themeColor="background1" w:themeShade="80"/>
        </w:rPr>
      </w:pPr>
      <w:r w:rsidRPr="008A3638">
        <w:t>{{</w:t>
      </w:r>
      <w:r>
        <w:t>CERTIFICATION1</w:t>
      </w:r>
      <w:r w:rsidRPr="008A3638">
        <w:t>}}</w:t>
      </w:r>
    </w:p>
    <w:p w14:paraId="1F73D2F2" w14:textId="2DD6E486" w:rsidR="008A3638" w:rsidRPr="008A3638" w:rsidRDefault="008A3638" w:rsidP="008A3638">
      <w:pPr>
        <w:pStyle w:val="BulletPt"/>
        <w:rPr>
          <w:color w:val="808080" w:themeColor="background1" w:themeShade="80"/>
        </w:rPr>
      </w:pPr>
      <w:r w:rsidRPr="008A3638">
        <w:t>{{</w:t>
      </w:r>
      <w:r>
        <w:t>CERTIFICATION2</w:t>
      </w:r>
      <w:r w:rsidRPr="008A3638">
        <w:t>}}</w:t>
      </w:r>
    </w:p>
    <w:p w14:paraId="4DAF0D50" w14:textId="7EC5E45C" w:rsidR="008A3638" w:rsidRPr="008A3638" w:rsidRDefault="008A3638" w:rsidP="008A3638">
      <w:pPr>
        <w:pStyle w:val="BulletPt"/>
        <w:rPr>
          <w:color w:val="808080" w:themeColor="background1" w:themeShade="80"/>
        </w:rPr>
      </w:pPr>
      <w:r w:rsidRPr="008A3638">
        <w:t>{{</w:t>
      </w:r>
      <w:r>
        <w:t>CERTIFICATION3</w:t>
      </w:r>
      <w:r w:rsidRPr="008A3638">
        <w:t>}}</w:t>
      </w:r>
    </w:p>
    <w:p w14:paraId="496D9FD1" w14:textId="02B2C58A" w:rsidR="008A3638" w:rsidRDefault="008A3638" w:rsidP="008A3638">
      <w:pPr>
        <w:pStyle w:val="BulletPt"/>
        <w:rPr>
          <w:color w:val="808080" w:themeColor="background1" w:themeShade="80"/>
        </w:rPr>
      </w:pPr>
      <w:r w:rsidRPr="008A3638">
        <w:t>{{</w:t>
      </w:r>
      <w:r>
        <w:t>CERTIFICATION4</w:t>
      </w:r>
      <w:r w:rsidRPr="008A3638">
        <w:t>}}</w:t>
      </w:r>
    </w:p>
    <w:p w14:paraId="361CFBB3" w14:textId="77777777" w:rsidR="0069424C" w:rsidRPr="004B1FFC" w:rsidRDefault="0069424C" w:rsidP="0069424C">
      <w:pPr>
        <w:pStyle w:val="RBodyText"/>
        <w:spacing w:after="0"/>
        <w:ind w:left="720"/>
        <w:rPr>
          <w:rFonts w:asciiTheme="minorHAnsi" w:hAnsiTheme="minorHAnsi" w:cstheme="minorHAnsi"/>
          <w:sz w:val="22"/>
          <w:szCs w:val="22"/>
        </w:rPr>
      </w:pPr>
    </w:p>
    <w:p w14:paraId="361CFBB6" w14:textId="77777777" w:rsidR="00B42C2A" w:rsidRPr="004B1FFC" w:rsidRDefault="00B42C2A" w:rsidP="004C020E">
      <w:pPr>
        <w:pStyle w:val="ResumeTitles"/>
      </w:pPr>
      <w:r w:rsidRPr="004B1FFC">
        <w:t>Technical Skills</w:t>
      </w:r>
    </w:p>
    <w:p w14:paraId="15163260" w14:textId="77777777" w:rsidR="0047494C" w:rsidRPr="0047494C" w:rsidRDefault="0047494C" w:rsidP="0047494C">
      <w:pPr>
        <w:pStyle w:val="BulletPt"/>
        <w:rPr>
          <w:color w:val="808080" w:themeColor="background1" w:themeShade="80"/>
        </w:rPr>
      </w:pPr>
      <w:r w:rsidRPr="0047494C">
        <w:t>{{SKILL1}}</w:t>
      </w:r>
    </w:p>
    <w:p w14:paraId="76C9F549" w14:textId="77777777" w:rsidR="0047494C" w:rsidRPr="0047494C" w:rsidRDefault="0047494C" w:rsidP="0047494C">
      <w:pPr>
        <w:pStyle w:val="BulletPt"/>
        <w:rPr>
          <w:color w:val="808080" w:themeColor="background1" w:themeShade="80"/>
        </w:rPr>
      </w:pPr>
      <w:r>
        <w:rPr>
          <w:bCs/>
        </w:rPr>
        <w:t>{{SKILL2}}</w:t>
      </w:r>
    </w:p>
    <w:p w14:paraId="1D8F142D" w14:textId="77777777" w:rsidR="0047494C" w:rsidRPr="0047494C" w:rsidRDefault="0047494C" w:rsidP="0047494C">
      <w:pPr>
        <w:pStyle w:val="BulletPt"/>
        <w:rPr>
          <w:color w:val="808080" w:themeColor="background1" w:themeShade="80"/>
        </w:rPr>
      </w:pPr>
      <w:r>
        <w:rPr>
          <w:bCs/>
        </w:rPr>
        <w:t>{{SKILL3}}</w:t>
      </w:r>
    </w:p>
    <w:p w14:paraId="52ABD507" w14:textId="0B8E0332" w:rsidR="00DC7269" w:rsidRPr="004B1FFC" w:rsidRDefault="0047494C" w:rsidP="0047494C">
      <w:pPr>
        <w:pStyle w:val="BulletPt"/>
        <w:rPr>
          <w:color w:val="808080" w:themeColor="background1" w:themeShade="80"/>
        </w:rPr>
      </w:pPr>
      <w:r>
        <w:rPr>
          <w:bCs/>
        </w:rPr>
        <w:t>{{SKILL4}}</w:t>
      </w:r>
      <w:r w:rsidR="00AB5561" w:rsidRPr="00857A85">
        <w:br/>
      </w:r>
    </w:p>
    <w:p w14:paraId="361CFBBF" w14:textId="6E32D488" w:rsidR="001B1DC0" w:rsidRPr="004B1FFC" w:rsidRDefault="001B1DC0" w:rsidP="00DC7269">
      <w:pPr>
        <w:pStyle w:val="ResumeTitles"/>
      </w:pPr>
      <w:r w:rsidRPr="004B1FFC">
        <w:t>Education</w:t>
      </w:r>
    </w:p>
    <w:p w14:paraId="376BBEB7" w14:textId="57C8BCDD" w:rsidR="008A3638" w:rsidRPr="008A3638" w:rsidRDefault="008A3638" w:rsidP="008A3638">
      <w:pPr>
        <w:pStyle w:val="BulletPt"/>
        <w:rPr>
          <w:color w:val="808080" w:themeColor="background1" w:themeShade="80"/>
        </w:rPr>
      </w:pPr>
      <w:proofErr w:type="gramStart"/>
      <w:r w:rsidRPr="008A3638">
        <w:t>{{School1}}</w:t>
      </w:r>
      <w:r>
        <w:t xml:space="preserve"> - </w:t>
      </w:r>
      <w:r w:rsidRPr="008A3638">
        <w:t>{{</w:t>
      </w:r>
      <w:proofErr w:type="gramEnd"/>
      <w:r w:rsidRPr="008A3638">
        <w:t>Degree1}}</w:t>
      </w:r>
    </w:p>
    <w:p w14:paraId="4D0B6F31" w14:textId="55E4213A" w:rsidR="008A3638" w:rsidRPr="008A3638" w:rsidRDefault="008A3638" w:rsidP="008A3638">
      <w:pPr>
        <w:pStyle w:val="BulletPt"/>
        <w:rPr>
          <w:color w:val="808080" w:themeColor="background1" w:themeShade="80"/>
        </w:rPr>
      </w:pPr>
      <w:r w:rsidRPr="008A3638">
        <w:t>{{School</w:t>
      </w:r>
      <w:r>
        <w:t>2</w:t>
      </w:r>
      <w:r w:rsidRPr="008A3638">
        <w:t>}}</w:t>
      </w:r>
      <w:r>
        <w:t xml:space="preserve"> - </w:t>
      </w:r>
      <w:r w:rsidRPr="008A3638">
        <w:t>{{Degree</w:t>
      </w:r>
      <w:r>
        <w:t>2</w:t>
      </w:r>
      <w:r w:rsidRPr="008A3638">
        <w:t>}}</w:t>
      </w:r>
    </w:p>
    <w:p w14:paraId="6FDF8BB9" w14:textId="23833E95" w:rsidR="00DC7269" w:rsidRPr="004B1FFC" w:rsidRDefault="008A3638" w:rsidP="008A3638">
      <w:pPr>
        <w:pStyle w:val="BulletPt"/>
        <w:rPr>
          <w:color w:val="808080" w:themeColor="background1" w:themeShade="80"/>
        </w:rPr>
      </w:pPr>
      <w:proofErr w:type="gramStart"/>
      <w:r w:rsidRPr="008A3638">
        <w:t>{{School</w:t>
      </w:r>
      <w:r>
        <w:t>3</w:t>
      </w:r>
      <w:r w:rsidRPr="008A3638">
        <w:t>}}</w:t>
      </w:r>
      <w:r>
        <w:t xml:space="preserve"> - </w:t>
      </w:r>
      <w:r w:rsidRPr="008A3638">
        <w:t>{{</w:t>
      </w:r>
      <w:proofErr w:type="gramEnd"/>
      <w:r w:rsidRPr="008A3638">
        <w:t>Degree</w:t>
      </w:r>
      <w:r>
        <w:t>3</w:t>
      </w:r>
      <w:r w:rsidRPr="008A3638">
        <w:t>}}</w:t>
      </w:r>
      <w:r w:rsidR="004F20B3" w:rsidRPr="00857A85">
        <w:br/>
      </w:r>
    </w:p>
    <w:p w14:paraId="361CFBC3" w14:textId="77777777" w:rsidR="005C7113" w:rsidRPr="004B1FFC" w:rsidRDefault="005C7113" w:rsidP="00DC7269">
      <w:pPr>
        <w:pStyle w:val="ResumeTitles"/>
      </w:pPr>
      <w:r w:rsidRPr="004B1FFC">
        <w:t xml:space="preserve">Relevant </w:t>
      </w:r>
      <w:r w:rsidR="002E1369" w:rsidRPr="004B1FFC">
        <w:t>Professional</w:t>
      </w:r>
      <w:r w:rsidRPr="004B1FFC">
        <w:t xml:space="preserve"> </w:t>
      </w:r>
      <w:r w:rsidR="002E1369" w:rsidRPr="004B1FFC">
        <w:t>E</w:t>
      </w:r>
      <w:r w:rsidRPr="004B1FFC">
        <w:t>xperience</w:t>
      </w:r>
    </w:p>
    <w:p w14:paraId="361CFBC4" w14:textId="3AFA7FD4" w:rsidR="005C7113" w:rsidRPr="00857A85" w:rsidRDefault="008A3638" w:rsidP="00084471">
      <w:pPr>
        <w:pStyle w:val="JobHdr"/>
      </w:pPr>
      <w:r w:rsidRPr="008A3638">
        <w:t>{{COMPANY1}}</w:t>
      </w:r>
      <w:r w:rsidR="005C7113" w:rsidRPr="00857A85">
        <w:tab/>
      </w:r>
      <w:r w:rsidRPr="008A3638">
        <w:t>{{DATES1}}</w:t>
      </w:r>
    </w:p>
    <w:p w14:paraId="361CFBC5" w14:textId="79E451B4" w:rsidR="005C7113" w:rsidRPr="004B1FFC" w:rsidRDefault="008A3638" w:rsidP="00084471">
      <w:pPr>
        <w:pStyle w:val="JobHdr"/>
        <w:rPr>
          <w:color w:val="808080" w:themeColor="background1" w:themeShade="80"/>
        </w:rPr>
      </w:pPr>
      <w:r w:rsidRPr="008A3638">
        <w:t>{{TITLE1}}</w:t>
      </w:r>
    </w:p>
    <w:p w14:paraId="361CFBC6" w14:textId="77F84EF5" w:rsidR="00E06628" w:rsidRPr="004B1FFC" w:rsidRDefault="00C6057A" w:rsidP="002464A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{{RESPONSIBLE1}}</w:t>
      </w:r>
    </w:p>
    <w:p w14:paraId="3B06F863" w14:textId="710D9D0D" w:rsidR="00DA7925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{{Bullets1}}</w:t>
      </w:r>
    </w:p>
    <w:p w14:paraId="2894A6B4" w14:textId="77777777" w:rsidR="0047494C" w:rsidRDefault="0047494C" w:rsidP="0047494C">
      <w:pPr>
        <w:pStyle w:val="RBullet1"/>
        <w:numPr>
          <w:ilvl w:val="0"/>
          <w:numId w:val="0"/>
        </w:numPr>
        <w:ind w:left="216" w:hanging="216"/>
        <w:rPr>
          <w:rFonts w:asciiTheme="minorHAnsi" w:hAnsiTheme="minorHAnsi" w:cstheme="minorHAnsi"/>
          <w:sz w:val="22"/>
          <w:szCs w:val="22"/>
        </w:rPr>
      </w:pPr>
    </w:p>
    <w:p w14:paraId="036A29A2" w14:textId="625806DF" w:rsidR="008A3638" w:rsidRPr="00857A85" w:rsidRDefault="008A3638" w:rsidP="008A3638">
      <w:pPr>
        <w:pStyle w:val="JobHdr"/>
      </w:pPr>
      <w:r w:rsidRPr="008A3638">
        <w:t>{{COMPANY</w:t>
      </w:r>
      <w:r>
        <w:t>2</w:t>
      </w:r>
      <w:r w:rsidRPr="008A3638">
        <w:t>}}</w:t>
      </w:r>
      <w:r w:rsidRPr="00857A85">
        <w:tab/>
      </w:r>
      <w:r w:rsidRPr="008A3638">
        <w:t>{{DATES</w:t>
      </w:r>
      <w:r>
        <w:t>2</w:t>
      </w:r>
      <w:r w:rsidRPr="008A3638">
        <w:t>}}</w:t>
      </w:r>
    </w:p>
    <w:p w14:paraId="53B22FED" w14:textId="24956299" w:rsidR="0047494C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>
        <w:t>2</w:t>
      </w:r>
      <w:r w:rsidRPr="008A3638">
        <w:t>}}</w:t>
      </w:r>
    </w:p>
    <w:p w14:paraId="75E57C66" w14:textId="0D8D42F9" w:rsidR="0047494C" w:rsidRPr="004B1FFC" w:rsidRDefault="00C6057A" w:rsidP="0047494C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2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6B8679F8" w14:textId="69B94377" w:rsidR="0047494C" w:rsidRPr="008A3638" w:rsidRDefault="008A3638" w:rsidP="00343D86">
      <w:pPr>
        <w:pStyle w:val="RBullet1"/>
        <w:rPr>
          <w:rFonts w:asciiTheme="minorHAns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2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522A3F65" w14:textId="77777777" w:rsidR="0047494C" w:rsidRPr="00857A85" w:rsidRDefault="0047494C" w:rsidP="0047494C">
      <w:pPr>
        <w:pStyle w:val="RBullet1"/>
        <w:numPr>
          <w:ilvl w:val="0"/>
          <w:numId w:val="0"/>
        </w:numPr>
        <w:ind w:left="216" w:hanging="216"/>
        <w:rPr>
          <w:rFonts w:asciiTheme="minorHAnsi" w:hAnsiTheme="minorHAnsi" w:cstheme="minorHAnsi"/>
          <w:sz w:val="22"/>
          <w:szCs w:val="22"/>
        </w:rPr>
      </w:pPr>
    </w:p>
    <w:p w14:paraId="5A585660" w14:textId="769976D1" w:rsidR="008A3638" w:rsidRPr="00857A85" w:rsidRDefault="008A3638" w:rsidP="008A3638">
      <w:pPr>
        <w:pStyle w:val="JobHdr"/>
      </w:pPr>
      <w:r w:rsidRPr="008A3638">
        <w:lastRenderedPageBreak/>
        <w:t>{{COMPANY</w:t>
      </w:r>
      <w:r>
        <w:t>3</w:t>
      </w:r>
      <w:r w:rsidRPr="008A3638">
        <w:t>}}</w:t>
      </w:r>
      <w:r w:rsidRPr="00857A85">
        <w:tab/>
      </w:r>
      <w:r w:rsidRPr="008A3638">
        <w:t>{{DATES</w:t>
      </w:r>
      <w:r>
        <w:t>3</w:t>
      </w:r>
      <w:r w:rsidRPr="008A3638">
        <w:t>}}</w:t>
      </w:r>
    </w:p>
    <w:p w14:paraId="09F69864" w14:textId="66FBB65F" w:rsidR="008A3638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>
        <w:t>3</w:t>
      </w:r>
      <w:r w:rsidRPr="008A3638">
        <w:t>}}</w:t>
      </w:r>
    </w:p>
    <w:p w14:paraId="5440DCF0" w14:textId="2A467FD7" w:rsidR="008A3638" w:rsidRPr="004B1FFC" w:rsidRDefault="00C6057A" w:rsidP="008A363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3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35466BD7" w14:textId="34CEBC19" w:rsidR="008A3638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3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091B453A" w14:textId="77777777" w:rsidR="008A3638" w:rsidRDefault="008A3638" w:rsidP="008A3638">
      <w:pPr>
        <w:rPr>
          <w:rFonts w:eastAsia="Calibri" w:cstheme="minorHAnsi"/>
          <w:szCs w:val="22"/>
        </w:rPr>
      </w:pPr>
    </w:p>
    <w:p w14:paraId="01C6350C" w14:textId="40AF72B2" w:rsidR="008A3638" w:rsidRPr="00857A85" w:rsidRDefault="008A3638" w:rsidP="008A3638">
      <w:pPr>
        <w:pStyle w:val="JobHdr"/>
      </w:pPr>
      <w:r w:rsidRPr="008A3638">
        <w:t>{{COMPANY</w:t>
      </w:r>
      <w:r>
        <w:t>4</w:t>
      </w:r>
      <w:r w:rsidRPr="008A3638">
        <w:t>}}</w:t>
      </w:r>
      <w:r w:rsidRPr="00857A85">
        <w:tab/>
      </w:r>
      <w:r w:rsidRPr="008A3638">
        <w:t>{{DATES</w:t>
      </w:r>
      <w:r>
        <w:t>4</w:t>
      </w:r>
      <w:r w:rsidRPr="008A3638">
        <w:t>}}</w:t>
      </w:r>
    </w:p>
    <w:p w14:paraId="2BEDB154" w14:textId="6B0C2B0D" w:rsidR="008A3638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>
        <w:t>4</w:t>
      </w:r>
      <w:r w:rsidRPr="008A3638">
        <w:t>}}</w:t>
      </w:r>
    </w:p>
    <w:p w14:paraId="58B89E30" w14:textId="69B86BD7" w:rsidR="008A3638" w:rsidRPr="004B1FFC" w:rsidRDefault="00C6057A" w:rsidP="008A363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4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69A3EC4C" w14:textId="01B74436" w:rsidR="008A3638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4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1E27AE76" w14:textId="77777777" w:rsidR="008A3638" w:rsidRDefault="008A3638" w:rsidP="008A3638">
      <w:pPr>
        <w:rPr>
          <w:rFonts w:eastAsia="Calibri" w:cstheme="minorHAnsi"/>
          <w:szCs w:val="22"/>
        </w:rPr>
      </w:pPr>
    </w:p>
    <w:p w14:paraId="24E8723B" w14:textId="66AFCA2E" w:rsidR="008A3638" w:rsidRPr="00857A85" w:rsidRDefault="008A3638" w:rsidP="008A3638">
      <w:pPr>
        <w:pStyle w:val="JobHdr"/>
      </w:pPr>
      <w:r w:rsidRPr="008A3638">
        <w:t>{{COMPANY</w:t>
      </w:r>
      <w:r>
        <w:t>5</w:t>
      </w:r>
      <w:r w:rsidRPr="008A3638">
        <w:t>}}</w:t>
      </w:r>
      <w:r w:rsidRPr="00857A85">
        <w:tab/>
      </w:r>
      <w:r w:rsidRPr="008A3638">
        <w:t>{{DATES</w:t>
      </w:r>
      <w:r>
        <w:t>5</w:t>
      </w:r>
      <w:r w:rsidRPr="008A3638">
        <w:t>}}</w:t>
      </w:r>
    </w:p>
    <w:p w14:paraId="04731A27" w14:textId="758F1340" w:rsidR="008A3638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>
        <w:t>5</w:t>
      </w:r>
      <w:r w:rsidRPr="008A3638">
        <w:t>}}</w:t>
      </w:r>
    </w:p>
    <w:p w14:paraId="4EBF000A" w14:textId="3E124DC9" w:rsidR="008A3638" w:rsidRPr="004B1FFC" w:rsidRDefault="00C6057A" w:rsidP="008A363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5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50AD0D9A" w14:textId="432BF63E" w:rsidR="008A3638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5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4A9A1E50" w14:textId="77777777" w:rsidR="008A3638" w:rsidRDefault="008A3638" w:rsidP="008A3638">
      <w:pPr>
        <w:rPr>
          <w:rFonts w:eastAsia="Calibri" w:cstheme="minorHAnsi"/>
          <w:szCs w:val="22"/>
        </w:rPr>
      </w:pPr>
    </w:p>
    <w:p w14:paraId="2FE0E24E" w14:textId="556B8E43" w:rsidR="008A3638" w:rsidRPr="00857A85" w:rsidRDefault="008A3638" w:rsidP="008A3638">
      <w:pPr>
        <w:pStyle w:val="JobHdr"/>
      </w:pPr>
      <w:r w:rsidRPr="008A3638">
        <w:t>{{COMPANY</w:t>
      </w:r>
      <w:r>
        <w:t>6</w:t>
      </w:r>
      <w:r w:rsidRPr="008A3638">
        <w:t>}}</w:t>
      </w:r>
      <w:r w:rsidRPr="00857A85">
        <w:tab/>
      </w:r>
      <w:r w:rsidRPr="008A3638">
        <w:t>{{DATES</w:t>
      </w:r>
      <w:r>
        <w:t>6</w:t>
      </w:r>
      <w:r w:rsidRPr="008A3638">
        <w:t>}}</w:t>
      </w:r>
    </w:p>
    <w:p w14:paraId="6156847B" w14:textId="74D05371" w:rsidR="008A3638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>
        <w:t>6</w:t>
      </w:r>
      <w:r w:rsidRPr="008A3638">
        <w:t>}}</w:t>
      </w:r>
    </w:p>
    <w:p w14:paraId="4F253AB9" w14:textId="5C5901D8" w:rsidR="008A3638" w:rsidRPr="004B1FFC" w:rsidRDefault="00C6057A" w:rsidP="008A363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6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19EFBFAA" w14:textId="620030D2" w:rsidR="008A3638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6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547A955A" w14:textId="77777777" w:rsidR="008A3638" w:rsidRDefault="008A3638" w:rsidP="008A3638">
      <w:pPr>
        <w:rPr>
          <w:rFonts w:eastAsia="Calibri" w:cstheme="minorHAnsi"/>
          <w:szCs w:val="22"/>
        </w:rPr>
      </w:pPr>
    </w:p>
    <w:p w14:paraId="574ECDC6" w14:textId="06FBC458" w:rsidR="008A3638" w:rsidRPr="00857A85" w:rsidRDefault="008A3638" w:rsidP="008A3638">
      <w:pPr>
        <w:pStyle w:val="JobHdr"/>
      </w:pPr>
      <w:r w:rsidRPr="008A3638">
        <w:t>{{COMPANY</w:t>
      </w:r>
      <w:r w:rsidR="00F26691">
        <w:t>7</w:t>
      </w:r>
      <w:r w:rsidRPr="008A3638">
        <w:t>}}</w:t>
      </w:r>
      <w:r w:rsidRPr="00857A85">
        <w:tab/>
      </w:r>
      <w:r w:rsidRPr="008A3638">
        <w:t>{{DATES</w:t>
      </w:r>
      <w:r>
        <w:t>7</w:t>
      </w:r>
      <w:r w:rsidRPr="008A3638">
        <w:t>}}</w:t>
      </w:r>
    </w:p>
    <w:p w14:paraId="053907FD" w14:textId="63759820" w:rsidR="008A3638" w:rsidRPr="004B1FFC" w:rsidRDefault="008A3638" w:rsidP="008A3638">
      <w:pPr>
        <w:pStyle w:val="JobHdr"/>
        <w:rPr>
          <w:color w:val="808080" w:themeColor="background1" w:themeShade="80"/>
        </w:rPr>
      </w:pPr>
      <w:r w:rsidRPr="008A3638">
        <w:t>{{TITLE</w:t>
      </w:r>
      <w:r w:rsidR="00F26691">
        <w:t>7</w:t>
      </w:r>
      <w:r w:rsidRPr="008A3638">
        <w:t>}}</w:t>
      </w:r>
    </w:p>
    <w:p w14:paraId="77F42D54" w14:textId="1448E8E3" w:rsidR="008A3638" w:rsidRPr="004B1FFC" w:rsidRDefault="00C6057A" w:rsidP="008A3638">
      <w:pPr>
        <w:pStyle w:val="RBullet1"/>
        <w:numPr>
          <w:ilvl w:val="0"/>
          <w:numId w:val="0"/>
        </w:numPr>
        <w:rPr>
          <w:rFonts w:asciiTheme="minorHAnsi" w:eastAsia="Calibri" w:hAnsiTheme="minorHAnsi" w:cstheme="minorHAnsi"/>
          <w:color w:val="808080" w:themeColor="background1" w:themeShade="80"/>
          <w:sz w:val="22"/>
          <w:szCs w:val="22"/>
        </w:rPr>
      </w:pPr>
      <w:r w:rsidRPr="00C6057A">
        <w:rPr>
          <w:rFonts w:asciiTheme="minorHAnsi" w:eastAsia="Calibri" w:hAnsiTheme="minorHAnsi" w:cstheme="minorHAnsi"/>
          <w:sz w:val="22"/>
          <w:szCs w:val="22"/>
        </w:rPr>
        <w:t>{{RESPONSIBLE</w:t>
      </w:r>
      <w:r>
        <w:rPr>
          <w:rFonts w:asciiTheme="minorHAnsi" w:eastAsia="Calibri" w:hAnsiTheme="minorHAnsi" w:cstheme="minorHAnsi"/>
          <w:sz w:val="22"/>
          <w:szCs w:val="22"/>
        </w:rPr>
        <w:t>7</w:t>
      </w:r>
      <w:r w:rsidRPr="00C6057A">
        <w:rPr>
          <w:rFonts w:asciiTheme="minorHAnsi" w:eastAsia="Calibri" w:hAnsiTheme="minorHAnsi" w:cstheme="minorHAnsi"/>
          <w:sz w:val="22"/>
          <w:szCs w:val="22"/>
        </w:rPr>
        <w:t>}}</w:t>
      </w:r>
    </w:p>
    <w:p w14:paraId="5AC51F4E" w14:textId="0B56E376" w:rsidR="008A3638" w:rsidRPr="008A3638" w:rsidRDefault="008A3638" w:rsidP="008A3638">
      <w:pPr>
        <w:pStyle w:val="RBullet1"/>
        <w:rPr>
          <w:rFonts w:asciiTheme="minorHAnsi" w:eastAsia="Calibri" w:hAnsiTheme="minorHAnsi" w:cstheme="minorHAnsi"/>
          <w:sz w:val="22"/>
          <w:szCs w:val="22"/>
        </w:rPr>
      </w:pPr>
      <w:r w:rsidRPr="008A3638">
        <w:rPr>
          <w:rFonts w:asciiTheme="minorHAnsi" w:eastAsia="Calibri" w:hAnsiTheme="minorHAnsi" w:cstheme="minorHAnsi"/>
          <w:sz w:val="22"/>
          <w:szCs w:val="22"/>
        </w:rPr>
        <w:t>{{Bullets</w:t>
      </w:r>
      <w:r>
        <w:rPr>
          <w:rFonts w:asciiTheme="minorHAnsi" w:eastAsia="Calibri" w:hAnsiTheme="minorHAnsi" w:cstheme="minorHAnsi"/>
          <w:sz w:val="22"/>
          <w:szCs w:val="22"/>
        </w:rPr>
        <w:t>7</w:t>
      </w:r>
      <w:r w:rsidRPr="008A3638">
        <w:rPr>
          <w:rFonts w:asciiTheme="minorHAnsi" w:eastAsia="Calibri" w:hAnsiTheme="minorHAnsi" w:cstheme="minorHAnsi"/>
          <w:sz w:val="22"/>
          <w:szCs w:val="22"/>
        </w:rPr>
        <w:t>}}</w:t>
      </w:r>
    </w:p>
    <w:sectPr w:rsidR="008A3638" w:rsidRPr="008A3638" w:rsidSect="00CE06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1440" w:right="1440" w:bottom="1440" w:left="1440" w:header="432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13BA" w14:textId="77777777" w:rsidR="001D3F34" w:rsidRDefault="001D3F34">
      <w:r>
        <w:separator/>
      </w:r>
    </w:p>
    <w:p w14:paraId="43029F36" w14:textId="77777777" w:rsidR="001D3F34" w:rsidRDefault="001D3F34"/>
    <w:p w14:paraId="56A2AFE2" w14:textId="77777777" w:rsidR="001D3F34" w:rsidRDefault="001D3F34"/>
  </w:endnote>
  <w:endnote w:type="continuationSeparator" w:id="0">
    <w:p w14:paraId="20526269" w14:textId="77777777" w:rsidR="001D3F34" w:rsidRDefault="001D3F34">
      <w:r>
        <w:continuationSeparator/>
      </w:r>
    </w:p>
    <w:p w14:paraId="13960D85" w14:textId="77777777" w:rsidR="001D3F34" w:rsidRDefault="001D3F34"/>
    <w:p w14:paraId="7E9163B5" w14:textId="77777777" w:rsidR="001D3F34" w:rsidRDefault="001D3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2" w:space="0" w:color="auto"/>
      </w:tblBorders>
      <w:tblCellMar>
        <w:top w:w="115" w:type="dxa"/>
        <w:left w:w="0" w:type="dxa"/>
        <w:right w:w="0" w:type="dxa"/>
      </w:tblCellMar>
      <w:tblLook w:val="05A0" w:firstRow="1" w:lastRow="0" w:firstColumn="1" w:lastColumn="1" w:noHBand="0" w:noVBand="1"/>
    </w:tblPr>
    <w:tblGrid>
      <w:gridCol w:w="1260"/>
      <w:gridCol w:w="8102"/>
    </w:tblGrid>
    <w:tr w:rsidR="00C47E33" w:rsidRPr="000A0658" w14:paraId="361CFBFA" w14:textId="77777777" w:rsidTr="004C020E">
      <w:trPr>
        <w:trHeight w:val="20"/>
      </w:trPr>
      <w:tc>
        <w:tcPr>
          <w:tcW w:w="1260" w:type="dxa"/>
        </w:tcPr>
        <w:p w14:paraId="361CFBF8" w14:textId="77777777" w:rsidR="00C47E33" w:rsidRPr="002D178F" w:rsidRDefault="00C47E33" w:rsidP="00C47E33">
          <w:pPr>
            <w:pStyle w:val="Footer"/>
            <w:rPr>
              <w:rFonts w:eastAsia="Arial Unicode MS"/>
            </w:rPr>
          </w:pPr>
          <w:r w:rsidRPr="002D178F">
            <w:rPr>
              <w:rFonts w:eastAsia="Arial Unicode MS"/>
              <w:lang w:eastAsia="zh-CN"/>
            </w:rPr>
            <w:t xml:space="preserve">Page </w:t>
          </w:r>
          <w:r w:rsidRPr="002D178F">
            <w:rPr>
              <w:rFonts w:eastAsia="Arial Unicode MS"/>
              <w:lang w:eastAsia="zh-CN"/>
            </w:rPr>
            <w:fldChar w:fldCharType="begin"/>
          </w:r>
          <w:r w:rsidRPr="002D178F">
            <w:rPr>
              <w:rFonts w:eastAsia="Arial Unicode MS"/>
              <w:lang w:eastAsia="zh-CN"/>
            </w:rPr>
            <w:instrText xml:space="preserve"> PAGE </w:instrText>
          </w:r>
          <w:r w:rsidRPr="002D178F">
            <w:rPr>
              <w:rFonts w:eastAsia="Arial Unicode MS"/>
              <w:lang w:eastAsia="zh-CN"/>
            </w:rPr>
            <w:fldChar w:fldCharType="separate"/>
          </w:r>
          <w:r w:rsidR="00CE0652">
            <w:rPr>
              <w:rFonts w:eastAsia="Arial Unicode MS"/>
              <w:lang w:eastAsia="zh-CN"/>
            </w:rPr>
            <w:t>4</w:t>
          </w:r>
          <w:r w:rsidRPr="002D178F">
            <w:rPr>
              <w:rFonts w:eastAsia="Arial Unicode MS"/>
              <w:lang w:eastAsia="zh-CN"/>
            </w:rPr>
            <w:fldChar w:fldCharType="end"/>
          </w:r>
        </w:p>
      </w:tc>
      <w:tc>
        <w:tcPr>
          <w:tcW w:w="8102" w:type="dxa"/>
        </w:tcPr>
        <w:p w14:paraId="361CFBF9" w14:textId="77777777" w:rsidR="00C47E33" w:rsidRPr="002D178F" w:rsidRDefault="00C47E33" w:rsidP="00C47E33">
          <w:pPr>
            <w:pStyle w:val="Footer"/>
            <w:jc w:val="right"/>
            <w:rPr>
              <w:rFonts w:eastAsia="Arial Unicode MS"/>
              <w:lang w:eastAsia="zh-CN"/>
            </w:rPr>
          </w:pPr>
          <w:r w:rsidRPr="0057050A">
            <w:t xml:space="preserve">Use or disclosure of data contained on this sheet is subject to the restrictions contained in the </w:t>
          </w:r>
          <w:r>
            <w:br/>
          </w:r>
          <w:r w:rsidRPr="0057050A">
            <w:rPr>
              <w:i/>
            </w:rPr>
            <w:t>Important Notice</w:t>
          </w:r>
          <w:r w:rsidRPr="0057050A">
            <w:t xml:space="preserve"> on the title page of this proposal.</w:t>
          </w:r>
        </w:p>
      </w:tc>
    </w:tr>
  </w:tbl>
  <w:p w14:paraId="361CFBFB" w14:textId="77777777" w:rsidR="00C47E33" w:rsidRPr="00232D06" w:rsidRDefault="00C47E33" w:rsidP="00C47E33">
    <w:pPr>
      <w:pStyle w:val="BlindParagrap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W w:w="5000" w:type="pct"/>
      <w:tblLook w:val="05A0" w:firstRow="1" w:lastRow="0" w:firstColumn="1" w:lastColumn="1" w:noHBand="0" w:noVBand="1"/>
    </w:tblPr>
    <w:tblGrid>
      <w:gridCol w:w="7468"/>
      <w:gridCol w:w="1894"/>
    </w:tblGrid>
    <w:tr w:rsidR="00C47E33" w:rsidRPr="000A0658" w14:paraId="361CFBFE" w14:textId="77777777" w:rsidTr="00BB63BB">
      <w:trPr>
        <w:trHeight w:val="2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468" w:type="dxa"/>
          <w:vAlign w:val="top"/>
        </w:tcPr>
        <w:p w14:paraId="361CFBFC" w14:textId="091A62E0" w:rsidR="00C47E33" w:rsidRPr="0057050A" w:rsidRDefault="00C47E33" w:rsidP="00C47E33">
          <w:pPr>
            <w:pStyle w:val="Footer"/>
            <w:rPr>
              <w:rFonts w:cs="Arial"/>
            </w:rPr>
          </w:pP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1894" w:type="dxa"/>
          <w:vAlign w:val="top"/>
        </w:tcPr>
        <w:p w14:paraId="361CFBFD" w14:textId="1F803F90" w:rsidR="00C47E33" w:rsidRPr="002D178F" w:rsidRDefault="00C47E33" w:rsidP="00B55B2C">
          <w:pPr>
            <w:pStyle w:val="Footer"/>
            <w:jc w:val="right"/>
            <w:rPr>
              <w:rFonts w:eastAsia="Arial Unicode MS"/>
              <w:lang w:eastAsia="zh-CN"/>
            </w:rPr>
          </w:pPr>
          <w:r w:rsidRPr="002D178F">
            <w:rPr>
              <w:rFonts w:eastAsia="Arial Unicode MS"/>
              <w:lang w:eastAsia="zh-CN"/>
            </w:rPr>
            <w:t xml:space="preserve">Page </w:t>
          </w:r>
          <w:r w:rsidRPr="002D178F">
            <w:rPr>
              <w:rFonts w:eastAsia="Arial Unicode MS"/>
              <w:lang w:eastAsia="zh-CN"/>
            </w:rPr>
            <w:fldChar w:fldCharType="begin"/>
          </w:r>
          <w:r w:rsidRPr="002D178F">
            <w:rPr>
              <w:rFonts w:eastAsia="Arial Unicode MS"/>
              <w:lang w:eastAsia="zh-CN"/>
            </w:rPr>
            <w:instrText xml:space="preserve"> PAGE </w:instrText>
          </w:r>
          <w:r w:rsidRPr="002D178F">
            <w:rPr>
              <w:rFonts w:eastAsia="Arial Unicode MS"/>
              <w:lang w:eastAsia="zh-CN"/>
            </w:rPr>
            <w:fldChar w:fldCharType="separate"/>
          </w:r>
          <w:r w:rsidR="007C6A79">
            <w:rPr>
              <w:rFonts w:eastAsia="Arial Unicode MS"/>
              <w:lang w:eastAsia="zh-CN"/>
            </w:rPr>
            <w:t>2</w:t>
          </w:r>
          <w:r w:rsidRPr="002D178F">
            <w:rPr>
              <w:rFonts w:eastAsia="Arial Unicode MS"/>
              <w:lang w:eastAsia="zh-CN"/>
            </w:rPr>
            <w:fldChar w:fldCharType="end"/>
          </w:r>
        </w:p>
      </w:tc>
    </w:tr>
  </w:tbl>
  <w:p w14:paraId="2B066485" w14:textId="77777777" w:rsidR="00BB63BB" w:rsidRPr="00CB176E" w:rsidRDefault="00BB63BB" w:rsidP="00BB63BB">
    <w:pPr>
      <w:jc w:val="center"/>
      <w:rPr>
        <w:rFonts w:ascii="Calibri" w:hAnsi="Calibri"/>
        <w:sz w:val="16"/>
        <w:szCs w:val="14"/>
      </w:rPr>
    </w:pPr>
    <w:r w:rsidRPr="00CB176E">
      <w:rPr>
        <w:rFonts w:ascii="Calibri" w:hAnsi="Calibri"/>
        <w:sz w:val="16"/>
        <w:szCs w:val="14"/>
      </w:rPr>
      <w:t>Use or disclosure of data contained on this sheet is subject to the restrictions on the title page of this proposal or quotation.</w:t>
    </w:r>
  </w:p>
  <w:p w14:paraId="2F4B03CE" w14:textId="77777777" w:rsidR="00BB63BB" w:rsidRPr="00CB176E" w:rsidRDefault="00BB63BB" w:rsidP="00BB63BB">
    <w:pPr>
      <w:jc w:val="center"/>
      <w:rPr>
        <w:rFonts w:ascii="Calibri" w:hAnsi="Calibri"/>
        <w:sz w:val="16"/>
        <w:szCs w:val="14"/>
      </w:rPr>
    </w:pPr>
    <w:proofErr w:type="spellStart"/>
    <w:r w:rsidRPr="00CB176E">
      <w:rPr>
        <w:rFonts w:ascii="Calibri" w:hAnsi="Calibri"/>
        <w:sz w:val="16"/>
        <w:szCs w:val="14"/>
      </w:rPr>
      <w:t>Peraton</w:t>
    </w:r>
    <w:proofErr w:type="spellEnd"/>
    <w:r w:rsidRPr="00CB176E">
      <w:rPr>
        <w:rFonts w:ascii="Calibri" w:hAnsi="Calibri"/>
        <w:sz w:val="16"/>
        <w:szCs w:val="14"/>
      </w:rPr>
      <w:t xml:space="preserve"> Proprietary Information</w:t>
    </w:r>
  </w:p>
  <w:p w14:paraId="6BDDC63B" w14:textId="77777777" w:rsidR="00BB63BB" w:rsidRDefault="00BB63BB" w:rsidP="00BB63BB">
    <w:pPr>
      <w:pStyle w:val="Footer0"/>
    </w:pPr>
  </w:p>
  <w:p w14:paraId="361CFBFF" w14:textId="77777777" w:rsidR="00C47E33" w:rsidRPr="00232D06" w:rsidRDefault="00C47E33" w:rsidP="00B55B2C">
    <w:pPr>
      <w:pStyle w:val="BlindParagrap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W w:w="5000" w:type="pct"/>
      <w:tblLook w:val="05A0" w:firstRow="1" w:lastRow="0" w:firstColumn="1" w:lastColumn="1" w:noHBand="0" w:noVBand="1"/>
    </w:tblPr>
    <w:tblGrid>
      <w:gridCol w:w="7468"/>
      <w:gridCol w:w="1894"/>
    </w:tblGrid>
    <w:tr w:rsidR="00C47E33" w:rsidRPr="000A0658" w14:paraId="361CFC06" w14:textId="77777777" w:rsidTr="004C020E">
      <w:trPr>
        <w:trHeight w:val="2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0" w:type="dxa"/>
          <w:vAlign w:val="top"/>
        </w:tcPr>
        <w:p w14:paraId="361CFC04" w14:textId="77777777" w:rsidR="00C47E33" w:rsidRPr="0057050A" w:rsidRDefault="00C47E33" w:rsidP="00C47E33">
          <w:pPr>
            <w:pStyle w:val="Footer"/>
            <w:rPr>
              <w:rFonts w:cs="Arial"/>
            </w:rPr>
          </w:pPr>
          <w:r w:rsidRPr="0057050A">
            <w:t xml:space="preserve">Use or disclosure of data contained on this sheet is subject to the restrictions contained in the </w:t>
          </w:r>
          <w:r>
            <w:br/>
          </w:r>
          <w:r w:rsidRPr="0057050A">
            <w:rPr>
              <w:i/>
            </w:rPr>
            <w:t>Important Notice</w:t>
          </w:r>
          <w:r w:rsidRPr="0057050A">
            <w:t xml:space="preserve"> on the title page of this proposal.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1826" w:type="dxa"/>
          <w:vAlign w:val="top"/>
        </w:tcPr>
        <w:p w14:paraId="361CFC05" w14:textId="77777777" w:rsidR="00C47E33" w:rsidRPr="002D178F" w:rsidRDefault="00C47E33" w:rsidP="00B55B2C">
          <w:pPr>
            <w:pStyle w:val="Footer"/>
            <w:jc w:val="right"/>
            <w:rPr>
              <w:rFonts w:eastAsia="Arial Unicode MS"/>
              <w:lang w:eastAsia="zh-CN"/>
            </w:rPr>
          </w:pPr>
          <w:r w:rsidRPr="002D178F">
            <w:rPr>
              <w:rFonts w:eastAsia="Arial Unicode MS"/>
              <w:lang w:eastAsia="zh-CN"/>
            </w:rPr>
            <w:t xml:space="preserve">Page </w:t>
          </w:r>
          <w:r w:rsidRPr="002D178F">
            <w:rPr>
              <w:rFonts w:eastAsia="Arial Unicode MS"/>
              <w:lang w:eastAsia="zh-CN"/>
            </w:rPr>
            <w:fldChar w:fldCharType="begin"/>
          </w:r>
          <w:r w:rsidRPr="002D178F">
            <w:rPr>
              <w:rFonts w:eastAsia="Arial Unicode MS"/>
              <w:lang w:eastAsia="zh-CN"/>
            </w:rPr>
            <w:instrText xml:space="preserve"> PAGE </w:instrText>
          </w:r>
          <w:r w:rsidRPr="002D178F">
            <w:rPr>
              <w:rFonts w:eastAsia="Arial Unicode MS"/>
              <w:lang w:eastAsia="zh-CN"/>
            </w:rPr>
            <w:fldChar w:fldCharType="separate"/>
          </w:r>
          <w:r w:rsidR="00CE0652">
            <w:rPr>
              <w:rFonts w:eastAsia="Arial Unicode MS"/>
              <w:lang w:eastAsia="zh-CN"/>
            </w:rPr>
            <w:t>1</w:t>
          </w:r>
          <w:r w:rsidRPr="002D178F">
            <w:rPr>
              <w:rFonts w:eastAsia="Arial Unicode MS"/>
              <w:lang w:eastAsia="zh-CN"/>
            </w:rPr>
            <w:fldChar w:fldCharType="end"/>
          </w:r>
        </w:p>
      </w:tc>
    </w:tr>
  </w:tbl>
  <w:p w14:paraId="361CFC07" w14:textId="77777777" w:rsidR="00C47E33" w:rsidRPr="00232D06" w:rsidRDefault="00C47E33" w:rsidP="00B55B2C">
    <w:pPr>
      <w:pStyle w:val="Blind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1C827" w14:textId="77777777" w:rsidR="001D3F34" w:rsidRDefault="001D3F34">
      <w:r>
        <w:separator/>
      </w:r>
    </w:p>
    <w:p w14:paraId="7C1861A5" w14:textId="77777777" w:rsidR="001D3F34" w:rsidRDefault="001D3F34"/>
    <w:p w14:paraId="4E670335" w14:textId="77777777" w:rsidR="001D3F34" w:rsidRDefault="001D3F34"/>
  </w:footnote>
  <w:footnote w:type="continuationSeparator" w:id="0">
    <w:p w14:paraId="61068252" w14:textId="77777777" w:rsidR="001D3F34" w:rsidRDefault="001D3F34">
      <w:r>
        <w:continuationSeparator/>
      </w:r>
    </w:p>
    <w:p w14:paraId="51C267F8" w14:textId="77777777" w:rsidR="001D3F34" w:rsidRDefault="001D3F34"/>
    <w:p w14:paraId="2A1B6951" w14:textId="77777777" w:rsidR="001D3F34" w:rsidRDefault="001D3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eaderTable"/>
      <w:tblW w:w="5000" w:type="pct"/>
      <w:tblLayout w:type="fixed"/>
      <w:tblLook w:val="04A0" w:firstRow="1" w:lastRow="0" w:firstColumn="1" w:lastColumn="0" w:noHBand="0" w:noVBand="1"/>
    </w:tblPr>
    <w:tblGrid>
      <w:gridCol w:w="5760"/>
      <w:gridCol w:w="3602"/>
    </w:tblGrid>
    <w:tr w:rsidR="00C47E33" w:rsidRPr="008954CD" w14:paraId="361CFBF2" w14:textId="77777777" w:rsidTr="004C020E">
      <w:trPr>
        <w:trHeight w:val="72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760" w:type="dxa"/>
        </w:tcPr>
        <w:p w14:paraId="361CFBF0" w14:textId="77777777" w:rsidR="00C47E33" w:rsidRPr="008954CD" w:rsidRDefault="00C47E33" w:rsidP="00C47E33">
          <w:pPr>
            <w:pStyle w:val="Header"/>
            <w:jc w:val="left"/>
          </w:pPr>
          <w:r w:rsidRPr="002D178F">
            <w:rPr>
              <w:rFonts w:eastAsia="Arial Unicode MS"/>
            </w:rPr>
            <w:t>Proposal Name</w:t>
          </w:r>
          <w:r w:rsidRPr="008954CD">
            <w:br/>
            <w:t xml:space="preserve">Volume X, </w:t>
          </w:r>
          <w:fldSimple w:instr=" STYLEREF  &quot;Heading 1&quot; \n  \* MERGEFORMAT ">
            <w:r w:rsidR="006B310E">
              <w:t>1</w:t>
            </w:r>
          </w:fldSimple>
          <w:r w:rsidRPr="008954CD">
            <w:t xml:space="preserve">. </w:t>
          </w:r>
          <w:fldSimple w:instr=" STYLEREF  &quot;Heading 1&quot;  \* MERGEFORMAT ">
            <w:r w:rsidR="006B310E">
              <w:t>Title</w:t>
            </w:r>
          </w:fldSimple>
        </w:p>
      </w:tc>
      <w:tc>
        <w:tcPr>
          <w:tcW w:w="3602" w:type="dxa"/>
        </w:tcPr>
        <w:p w14:paraId="361CFBF1" w14:textId="77777777" w:rsidR="00C47E33" w:rsidRPr="008954CD" w:rsidRDefault="00C47E33" w:rsidP="00C47E33">
          <w:pPr>
            <w:pStyle w:val="Head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drawing>
              <wp:inline distT="0" distB="0" distL="0" distR="0" wp14:anchorId="361CFC08" wp14:editId="361CFC09">
                <wp:extent cx="1627497" cy="292584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dxc_logo_hz_blk_rgb_150 exce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7497" cy="292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61CFBF3" w14:textId="77777777" w:rsidR="00C47E33" w:rsidRPr="005E7391" w:rsidRDefault="00C47E33" w:rsidP="00C47E33">
    <w:pPr>
      <w:pStyle w:val="TableText10Sing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eaderTable"/>
      <w:tblW w:w="5000" w:type="pct"/>
      <w:tblLayout w:type="fixed"/>
      <w:tblLook w:val="04A0" w:firstRow="1" w:lastRow="0" w:firstColumn="1" w:lastColumn="0" w:noHBand="0" w:noVBand="1"/>
    </w:tblPr>
    <w:tblGrid>
      <w:gridCol w:w="3547"/>
      <w:gridCol w:w="5815"/>
    </w:tblGrid>
    <w:tr w:rsidR="00D73F3A" w:rsidRPr="006B310E" w14:paraId="361CFBF6" w14:textId="77777777" w:rsidTr="004C020E">
      <w:trPr>
        <w:trHeight w:val="72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420" w:type="dxa"/>
        </w:tcPr>
        <w:p w14:paraId="361CFBF4" w14:textId="0295CB1F" w:rsidR="00D73F3A" w:rsidRPr="006B310E" w:rsidRDefault="00BB63BB" w:rsidP="00FD32B1">
          <w:pPr>
            <w:pStyle w:val="Header"/>
            <w:jc w:val="left"/>
          </w:pPr>
          <w:r>
            <w:drawing>
              <wp:inline distT="0" distB="0" distL="0" distR="0" wp14:anchorId="479E0CF3" wp14:editId="156391F6">
                <wp:extent cx="1343025" cy="419100"/>
                <wp:effectExtent l="0" t="0" r="9525" b="0"/>
                <wp:docPr id="5" name="Picture 5" descr="A picture containing text, outdoor,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picture containing text, outdoor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9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6" w:type="dxa"/>
        </w:tcPr>
        <w:p w14:paraId="361CFBF5" w14:textId="77777777" w:rsidR="00D73F3A" w:rsidRPr="006B310E" w:rsidRDefault="006B310E" w:rsidP="005C7113">
          <w:pPr>
            <w:pStyle w:val="Head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br/>
          </w:r>
        </w:p>
      </w:tc>
    </w:tr>
  </w:tbl>
  <w:p w14:paraId="361CFBF7" w14:textId="77777777" w:rsidR="00D73F3A" w:rsidRPr="006B310E" w:rsidRDefault="00D73F3A" w:rsidP="00FD32B1">
    <w:pPr>
      <w:pStyle w:val="TableText10Sing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eaderTable"/>
      <w:tblW w:w="5000" w:type="pct"/>
      <w:tblLayout w:type="fixed"/>
      <w:tblLook w:val="04A0" w:firstRow="1" w:lastRow="0" w:firstColumn="1" w:lastColumn="0" w:noHBand="0" w:noVBand="1"/>
    </w:tblPr>
    <w:tblGrid>
      <w:gridCol w:w="3547"/>
      <w:gridCol w:w="5815"/>
    </w:tblGrid>
    <w:tr w:rsidR="00B55B2C" w:rsidRPr="0048178D" w14:paraId="361CFC02" w14:textId="77777777" w:rsidTr="004C020E">
      <w:trPr>
        <w:trHeight w:val="72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420" w:type="dxa"/>
        </w:tcPr>
        <w:p w14:paraId="361CFC00" w14:textId="77777777" w:rsidR="00B55B2C" w:rsidRPr="00514AB7" w:rsidRDefault="00B55B2C" w:rsidP="00FD32B1">
          <w:pPr>
            <w:pStyle w:val="Header"/>
            <w:jc w:val="left"/>
          </w:pPr>
          <w:r w:rsidRPr="00990C69">
            <w:drawing>
              <wp:inline distT="0" distB="0" distL="0" distR="0" wp14:anchorId="361CFC0C" wp14:editId="361CFC0D">
                <wp:extent cx="1627632" cy="292608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xc_logo_hz_blk_rgb_150 exce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7632" cy="292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6" w:type="dxa"/>
        </w:tcPr>
        <w:p w14:paraId="361CFC01" w14:textId="77777777" w:rsidR="00B55B2C" w:rsidRPr="001D79C2" w:rsidRDefault="00B55B2C" w:rsidP="00FD32B1">
          <w:pPr>
            <w:pStyle w:val="Head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 w:rsidRPr="001D79C2">
            <w:rPr>
              <w:rFonts w:eastAsia="Arial Unicode MS"/>
            </w:rPr>
            <w:t>Proposal Name</w:t>
          </w:r>
          <w:r w:rsidRPr="001D79C2">
            <w:br/>
            <w:t xml:space="preserve">Volume X, </w:t>
          </w:r>
          <w:fldSimple w:instr=" STYLEREF  &quot;Heading 1&quot; \n  \* MERGEFORMAT ">
            <w:r w:rsidR="006B310E">
              <w:t>1</w:t>
            </w:r>
          </w:fldSimple>
          <w:r w:rsidRPr="001D79C2">
            <w:t xml:space="preserve">. </w:t>
          </w:r>
          <w:fldSimple w:instr=" STYLEREF  &quot;Heading 1&quot;  \* MERGEFORMAT ">
            <w:r w:rsidR="006B310E">
              <w:t>Title</w:t>
            </w:r>
          </w:fldSimple>
        </w:p>
      </w:tc>
    </w:tr>
  </w:tbl>
  <w:p w14:paraId="361CFC03" w14:textId="77777777" w:rsidR="00B55B2C" w:rsidRPr="005E7391" w:rsidRDefault="00B55B2C" w:rsidP="00FD32B1">
    <w:pPr>
      <w:pStyle w:val="TableText10Sing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0CD"/>
    <w:multiLevelType w:val="hybridMultilevel"/>
    <w:tmpl w:val="01CE7FE2"/>
    <w:lvl w:ilvl="0" w:tplc="CC8E10F6">
      <w:start w:val="1"/>
      <w:numFmt w:val="bullet"/>
      <w:pStyle w:val="Bullet2Double"/>
      <w:lvlText w:val="–"/>
      <w:lvlJc w:val="left"/>
      <w:pPr>
        <w:ind w:left="1080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F2285"/>
    <w:multiLevelType w:val="hybridMultilevel"/>
    <w:tmpl w:val="BD60AF02"/>
    <w:lvl w:ilvl="0" w:tplc="2022F92C">
      <w:start w:val="1"/>
      <w:numFmt w:val="bullet"/>
      <w:pStyle w:val="SidebarBullet1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 w:val="0"/>
        <w:i w:val="0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5BD2"/>
    <w:multiLevelType w:val="hybridMultilevel"/>
    <w:tmpl w:val="178CDFB2"/>
    <w:lvl w:ilvl="0" w:tplc="3C5E34E2">
      <w:start w:val="1"/>
      <w:numFmt w:val="bullet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71B00C52">
      <w:start w:val="1"/>
      <w:numFmt w:val="bullet"/>
      <w:pStyle w:val="SubBulletP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74333"/>
    <w:multiLevelType w:val="hybridMultilevel"/>
    <w:tmpl w:val="698C930A"/>
    <w:lvl w:ilvl="0" w:tplc="604840DA">
      <w:start w:val="1"/>
      <w:numFmt w:val="bullet"/>
      <w:pStyle w:val="Bullet1Single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0357E"/>
    <w:multiLevelType w:val="hybridMultilevel"/>
    <w:tmpl w:val="6912589E"/>
    <w:lvl w:ilvl="0" w:tplc="32960C98">
      <w:start w:val="1"/>
      <w:numFmt w:val="lowerLetter"/>
      <w:pStyle w:val="NumbersAlt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015B9"/>
    <w:multiLevelType w:val="hybridMultilevel"/>
    <w:tmpl w:val="8EFE1C86"/>
    <w:lvl w:ilvl="0" w:tplc="CA9AF126">
      <w:start w:val="1"/>
      <w:numFmt w:val="bullet"/>
      <w:pStyle w:val="Bullet1Double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C4356"/>
    <w:multiLevelType w:val="hybridMultilevel"/>
    <w:tmpl w:val="15C0BA5C"/>
    <w:lvl w:ilvl="0" w:tplc="04BAB4C8">
      <w:start w:val="1"/>
      <w:numFmt w:val="bullet"/>
      <w:pStyle w:val="RBullet1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87E05"/>
    <w:multiLevelType w:val="hybridMultilevel"/>
    <w:tmpl w:val="CE5AE6A8"/>
    <w:lvl w:ilvl="0" w:tplc="83E09670">
      <w:start w:val="1"/>
      <w:numFmt w:val="bullet"/>
      <w:pStyle w:val="CalloutBullet1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18CB68FF"/>
    <w:multiLevelType w:val="hybridMultilevel"/>
    <w:tmpl w:val="566A8014"/>
    <w:lvl w:ilvl="0" w:tplc="75C2049C">
      <w:start w:val="1"/>
      <w:numFmt w:val="bullet"/>
      <w:pStyle w:val="TableText10Bullet1Single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 w:val="0"/>
        <w:i w:val="0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9558B"/>
    <w:multiLevelType w:val="hybridMultilevel"/>
    <w:tmpl w:val="6B3667DC"/>
    <w:lvl w:ilvl="0" w:tplc="5716497E">
      <w:start w:val="1"/>
      <w:numFmt w:val="bullet"/>
      <w:pStyle w:val="ROBullet1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A684D"/>
    <w:multiLevelType w:val="hybridMultilevel"/>
    <w:tmpl w:val="17462124"/>
    <w:lvl w:ilvl="0" w:tplc="5CF6E386">
      <w:start w:val="1"/>
      <w:numFmt w:val="bullet"/>
      <w:pStyle w:val="Bullet3Single"/>
      <w:lvlText w:val=""/>
      <w:lvlJc w:val="left"/>
      <w:pPr>
        <w:tabs>
          <w:tab w:val="num" w:pos="720"/>
        </w:tabs>
        <w:ind w:left="93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AC7EF7"/>
    <w:multiLevelType w:val="hybridMultilevel"/>
    <w:tmpl w:val="33629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055A84"/>
    <w:multiLevelType w:val="hybridMultilevel"/>
    <w:tmpl w:val="CCE62D28"/>
    <w:lvl w:ilvl="0" w:tplc="BD18C300">
      <w:start w:val="1"/>
      <w:numFmt w:val="bullet"/>
      <w:pStyle w:val="Bullet1Single0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16F09"/>
    <w:multiLevelType w:val="hybridMultilevel"/>
    <w:tmpl w:val="890E81D4"/>
    <w:lvl w:ilvl="0" w:tplc="02468B74">
      <w:start w:val="1"/>
      <w:numFmt w:val="bullet"/>
      <w:pStyle w:val="Bullet2Single"/>
      <w:lvlText w:val="–"/>
      <w:lvlJc w:val="left"/>
      <w:pPr>
        <w:ind w:left="1080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4355C4"/>
    <w:multiLevelType w:val="hybridMultilevel"/>
    <w:tmpl w:val="1ED2AAF2"/>
    <w:lvl w:ilvl="0" w:tplc="589025C0">
      <w:start w:val="1"/>
      <w:numFmt w:val="bullet"/>
      <w:pStyle w:val="SOWDash1"/>
      <w:lvlText w:val="–"/>
      <w:lvlJc w:val="left"/>
      <w:pPr>
        <w:ind w:left="936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3F4C7642"/>
    <w:multiLevelType w:val="hybridMultilevel"/>
    <w:tmpl w:val="A05A075E"/>
    <w:lvl w:ilvl="0" w:tplc="4F5C137A">
      <w:start w:val="1"/>
      <w:numFmt w:val="bullet"/>
      <w:pStyle w:val="SOWBullet1"/>
      <w:lvlText w:val="■"/>
      <w:lvlJc w:val="left"/>
      <w:pPr>
        <w:ind w:left="360" w:hanging="360"/>
      </w:pPr>
      <w:rPr>
        <w:rFonts w:ascii="Arial" w:hAnsi="Arial" w:hint="default"/>
        <w:b w:val="0"/>
        <w:i w:val="0"/>
        <w:color w:val="595959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403312D8"/>
    <w:multiLevelType w:val="hybridMultilevel"/>
    <w:tmpl w:val="1722BDEC"/>
    <w:lvl w:ilvl="0" w:tplc="F7C62BAA">
      <w:start w:val="1"/>
      <w:numFmt w:val="decimal"/>
      <w:pStyle w:val="NumbersAuto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B3F4D"/>
    <w:multiLevelType w:val="hybridMultilevel"/>
    <w:tmpl w:val="F4F2B02A"/>
    <w:lvl w:ilvl="0" w:tplc="CC242A64">
      <w:start w:val="1"/>
      <w:numFmt w:val="bullet"/>
      <w:pStyle w:val="CoverLetter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326D31"/>
    <w:multiLevelType w:val="hybridMultilevel"/>
    <w:tmpl w:val="77D216B2"/>
    <w:lvl w:ilvl="0" w:tplc="50EE0B60">
      <w:start w:val="1"/>
      <w:numFmt w:val="bullet"/>
      <w:pStyle w:val="SidebarDash1"/>
      <w:lvlText w:val="–"/>
      <w:lvlJc w:val="left"/>
      <w:pPr>
        <w:ind w:left="936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58101B2B"/>
    <w:multiLevelType w:val="hybridMultilevel"/>
    <w:tmpl w:val="4398AEEA"/>
    <w:lvl w:ilvl="0" w:tplc="63926438">
      <w:start w:val="1"/>
      <w:numFmt w:val="bullet"/>
      <w:pStyle w:val="CalloutDash1"/>
      <w:lvlText w:val=""/>
      <w:lvlJc w:val="left"/>
      <w:pPr>
        <w:ind w:left="634" w:hanging="360"/>
      </w:pPr>
      <w:rPr>
        <w:rFonts w:ascii="Symbol" w:hAnsi="Symbol" w:hint="default"/>
        <w:b w:val="0"/>
        <w:i w:val="0"/>
        <w:color w:val="FFFFFF" w:themeColor="background1"/>
        <w:sz w:val="16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611D6"/>
    <w:multiLevelType w:val="multilevel"/>
    <w:tmpl w:val="955E9EF4"/>
    <w:lvl w:ilvl="0">
      <w:start w:val="1"/>
      <w:numFmt w:val="decimal"/>
      <w:pStyle w:val="Heading1"/>
      <w:suff w:val="space"/>
      <w:lvlText w:val="%1."/>
      <w:lvlJc w:val="left"/>
      <w:pPr>
        <w:ind w:left="346" w:hanging="346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605" w:hanging="605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."/>
      <w:lvlJc w:val="left"/>
      <w:pPr>
        <w:ind w:left="1829" w:hanging="1829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pStyle w:val="Heading8"/>
      <w:suff w:val="space"/>
      <w:lvlText w:val="%7.%8"/>
      <w:lvlJc w:val="left"/>
      <w:pPr>
        <w:ind w:left="504" w:hanging="504"/>
      </w:pPr>
      <w:rPr>
        <w:rFonts w:hint="default"/>
      </w:rPr>
    </w:lvl>
    <w:lvl w:ilvl="8">
      <w:start w:val="1"/>
      <w:numFmt w:val="decimal"/>
      <w:pStyle w:val="Heading9"/>
      <w:suff w:val="space"/>
      <w:lvlText w:val="%7.%8.%9"/>
      <w:lvlJc w:val="left"/>
      <w:pPr>
        <w:ind w:left="648" w:hanging="648"/>
      </w:pPr>
      <w:rPr>
        <w:rFonts w:hint="default"/>
      </w:rPr>
    </w:lvl>
  </w:abstractNum>
  <w:abstractNum w:abstractNumId="21" w15:restartNumberingAfterBreak="0">
    <w:nsid w:val="593E7A1A"/>
    <w:multiLevelType w:val="hybridMultilevel"/>
    <w:tmpl w:val="0C9C1C96"/>
    <w:lvl w:ilvl="0" w:tplc="6A50184E">
      <w:start w:val="1"/>
      <w:numFmt w:val="bullet"/>
      <w:pStyle w:val="RDash1"/>
      <w:lvlText w:val="–"/>
      <w:lvlJc w:val="left"/>
      <w:pPr>
        <w:ind w:left="936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2" w15:restartNumberingAfterBreak="0">
    <w:nsid w:val="5BDD00A8"/>
    <w:multiLevelType w:val="hybridMultilevel"/>
    <w:tmpl w:val="97B80718"/>
    <w:lvl w:ilvl="0" w:tplc="3246F878">
      <w:start w:val="1"/>
      <w:numFmt w:val="bullet"/>
      <w:pStyle w:val="TableText10Bullet2Single"/>
      <w:lvlText w:val="–"/>
      <w:lvlJc w:val="left"/>
      <w:pPr>
        <w:ind w:left="936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5C451B9C"/>
    <w:multiLevelType w:val="hybridMultilevel"/>
    <w:tmpl w:val="E6303FE8"/>
    <w:lvl w:ilvl="0" w:tplc="C8283756">
      <w:start w:val="1"/>
      <w:numFmt w:val="bullet"/>
      <w:pStyle w:val="Bullet1Double0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52DF5"/>
    <w:multiLevelType w:val="hybridMultilevel"/>
    <w:tmpl w:val="0646F9F6"/>
    <w:lvl w:ilvl="0" w:tplc="F37A36AE">
      <w:start w:val="1"/>
      <w:numFmt w:val="bullet"/>
      <w:pStyle w:val="Bullet2Double0"/>
      <w:lvlText w:val="–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C932A5"/>
    <w:multiLevelType w:val="hybridMultilevel"/>
    <w:tmpl w:val="0B2CFBE6"/>
    <w:lvl w:ilvl="0" w:tplc="BE1CD068">
      <w:start w:val="1"/>
      <w:numFmt w:val="bullet"/>
      <w:pStyle w:val="Bullet2Single0"/>
      <w:lvlText w:val="–"/>
      <w:lvlJc w:val="left"/>
      <w:pPr>
        <w:ind w:left="1080" w:hanging="36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1483703">
    <w:abstractNumId w:val="12"/>
  </w:num>
  <w:num w:numId="2" w16cid:durableId="1463885375">
    <w:abstractNumId w:val="23"/>
  </w:num>
  <w:num w:numId="3" w16cid:durableId="1993751312">
    <w:abstractNumId w:val="24"/>
  </w:num>
  <w:num w:numId="4" w16cid:durableId="2055348116">
    <w:abstractNumId w:val="25"/>
  </w:num>
  <w:num w:numId="5" w16cid:durableId="1160464908">
    <w:abstractNumId w:val="10"/>
  </w:num>
  <w:num w:numId="6" w16cid:durableId="1587348944">
    <w:abstractNumId w:val="7"/>
  </w:num>
  <w:num w:numId="7" w16cid:durableId="1794326066">
    <w:abstractNumId w:val="17"/>
  </w:num>
  <w:num w:numId="8" w16cid:durableId="1966228180">
    <w:abstractNumId w:val="4"/>
  </w:num>
  <w:num w:numId="9" w16cid:durableId="842861810">
    <w:abstractNumId w:val="16"/>
  </w:num>
  <w:num w:numId="10" w16cid:durableId="215286634">
    <w:abstractNumId w:val="1"/>
  </w:num>
  <w:num w:numId="11" w16cid:durableId="2064060466">
    <w:abstractNumId w:val="18"/>
  </w:num>
  <w:num w:numId="12" w16cid:durableId="373625488">
    <w:abstractNumId w:val="8"/>
  </w:num>
  <w:num w:numId="13" w16cid:durableId="39862685">
    <w:abstractNumId w:val="22"/>
  </w:num>
  <w:num w:numId="14" w16cid:durableId="1844663642">
    <w:abstractNumId w:val="15"/>
  </w:num>
  <w:num w:numId="15" w16cid:durableId="749234903">
    <w:abstractNumId w:val="14"/>
  </w:num>
  <w:num w:numId="16" w16cid:durableId="801921290">
    <w:abstractNumId w:val="3"/>
  </w:num>
  <w:num w:numId="17" w16cid:durableId="1400444954">
    <w:abstractNumId w:val="5"/>
  </w:num>
  <w:num w:numId="18" w16cid:durableId="1548490197">
    <w:abstractNumId w:val="13"/>
  </w:num>
  <w:num w:numId="19" w16cid:durableId="1450975812">
    <w:abstractNumId w:val="0"/>
  </w:num>
  <w:num w:numId="20" w16cid:durableId="394162284">
    <w:abstractNumId w:val="20"/>
  </w:num>
  <w:num w:numId="21" w16cid:durableId="1352612322">
    <w:abstractNumId w:val="6"/>
  </w:num>
  <w:num w:numId="22" w16cid:durableId="953635811">
    <w:abstractNumId w:val="21"/>
  </w:num>
  <w:num w:numId="23" w16cid:durableId="1997687446">
    <w:abstractNumId w:val="19"/>
  </w:num>
  <w:num w:numId="24" w16cid:durableId="1366060910">
    <w:abstractNumId w:val="9"/>
  </w:num>
  <w:num w:numId="25" w16cid:durableId="1013847837">
    <w:abstractNumId w:val="2"/>
  </w:num>
  <w:num w:numId="26" w16cid:durableId="1684816775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de-DE" w:vendorID="64" w:dllVersion="6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lickAndTypeStyle w:val="TableText10Single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009,#8f8f8f,#74b81b,#007d9a,#09367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0E"/>
    <w:rsid w:val="00000932"/>
    <w:rsid w:val="00002865"/>
    <w:rsid w:val="00003E05"/>
    <w:rsid w:val="0000402C"/>
    <w:rsid w:val="00004D36"/>
    <w:rsid w:val="00013B1C"/>
    <w:rsid w:val="00017953"/>
    <w:rsid w:val="00022E39"/>
    <w:rsid w:val="00023320"/>
    <w:rsid w:val="00024664"/>
    <w:rsid w:val="000249F4"/>
    <w:rsid w:val="000255A9"/>
    <w:rsid w:val="00025BA1"/>
    <w:rsid w:val="00027ACF"/>
    <w:rsid w:val="00030BF0"/>
    <w:rsid w:val="0003236A"/>
    <w:rsid w:val="00032B46"/>
    <w:rsid w:val="00032C9C"/>
    <w:rsid w:val="00033F1F"/>
    <w:rsid w:val="00034365"/>
    <w:rsid w:val="00035994"/>
    <w:rsid w:val="000360B4"/>
    <w:rsid w:val="000417B2"/>
    <w:rsid w:val="000428C4"/>
    <w:rsid w:val="00044CCC"/>
    <w:rsid w:val="00045847"/>
    <w:rsid w:val="00045B27"/>
    <w:rsid w:val="0004610B"/>
    <w:rsid w:val="000504B3"/>
    <w:rsid w:val="0005050C"/>
    <w:rsid w:val="00050806"/>
    <w:rsid w:val="00050B5D"/>
    <w:rsid w:val="00050CB3"/>
    <w:rsid w:val="00052283"/>
    <w:rsid w:val="000522CE"/>
    <w:rsid w:val="00052CCA"/>
    <w:rsid w:val="00052DF7"/>
    <w:rsid w:val="00054334"/>
    <w:rsid w:val="000552E9"/>
    <w:rsid w:val="000575D1"/>
    <w:rsid w:val="00060068"/>
    <w:rsid w:val="000616A3"/>
    <w:rsid w:val="00063153"/>
    <w:rsid w:val="0006515E"/>
    <w:rsid w:val="000653E0"/>
    <w:rsid w:val="000654ED"/>
    <w:rsid w:val="0006641C"/>
    <w:rsid w:val="00066AB6"/>
    <w:rsid w:val="00066BB5"/>
    <w:rsid w:val="000674F9"/>
    <w:rsid w:val="00070998"/>
    <w:rsid w:val="00075CB5"/>
    <w:rsid w:val="0007666F"/>
    <w:rsid w:val="00076B44"/>
    <w:rsid w:val="00077962"/>
    <w:rsid w:val="000804B8"/>
    <w:rsid w:val="00082DB6"/>
    <w:rsid w:val="00084471"/>
    <w:rsid w:val="000848B8"/>
    <w:rsid w:val="00084C90"/>
    <w:rsid w:val="00084E4F"/>
    <w:rsid w:val="000877FE"/>
    <w:rsid w:val="00087B81"/>
    <w:rsid w:val="0009070D"/>
    <w:rsid w:val="000907E4"/>
    <w:rsid w:val="00091528"/>
    <w:rsid w:val="0009274A"/>
    <w:rsid w:val="0009399A"/>
    <w:rsid w:val="000956E9"/>
    <w:rsid w:val="00095749"/>
    <w:rsid w:val="00095D22"/>
    <w:rsid w:val="00095E79"/>
    <w:rsid w:val="000A0658"/>
    <w:rsid w:val="000A0BFC"/>
    <w:rsid w:val="000A0E70"/>
    <w:rsid w:val="000A2038"/>
    <w:rsid w:val="000A29B5"/>
    <w:rsid w:val="000A3538"/>
    <w:rsid w:val="000A7F89"/>
    <w:rsid w:val="000B1624"/>
    <w:rsid w:val="000B1B1D"/>
    <w:rsid w:val="000B2A05"/>
    <w:rsid w:val="000B4D45"/>
    <w:rsid w:val="000B7778"/>
    <w:rsid w:val="000C0C13"/>
    <w:rsid w:val="000C2481"/>
    <w:rsid w:val="000C276D"/>
    <w:rsid w:val="000C27EA"/>
    <w:rsid w:val="000C2D30"/>
    <w:rsid w:val="000C2F7E"/>
    <w:rsid w:val="000C3CFE"/>
    <w:rsid w:val="000C6B4C"/>
    <w:rsid w:val="000D1FAD"/>
    <w:rsid w:val="000D2532"/>
    <w:rsid w:val="000D2A65"/>
    <w:rsid w:val="000D6263"/>
    <w:rsid w:val="000D6324"/>
    <w:rsid w:val="000E05CD"/>
    <w:rsid w:val="000E281A"/>
    <w:rsid w:val="000E64FC"/>
    <w:rsid w:val="000E70AC"/>
    <w:rsid w:val="000E7165"/>
    <w:rsid w:val="000F02B1"/>
    <w:rsid w:val="000F2EFB"/>
    <w:rsid w:val="000F4063"/>
    <w:rsid w:val="000F4711"/>
    <w:rsid w:val="000F68F5"/>
    <w:rsid w:val="000F6E4B"/>
    <w:rsid w:val="000F7401"/>
    <w:rsid w:val="00104302"/>
    <w:rsid w:val="00106E18"/>
    <w:rsid w:val="0010758D"/>
    <w:rsid w:val="00110C9A"/>
    <w:rsid w:val="00111EAF"/>
    <w:rsid w:val="00112313"/>
    <w:rsid w:val="001126EB"/>
    <w:rsid w:val="001129A9"/>
    <w:rsid w:val="00112F69"/>
    <w:rsid w:val="001157C4"/>
    <w:rsid w:val="0011725F"/>
    <w:rsid w:val="001174C2"/>
    <w:rsid w:val="001201D2"/>
    <w:rsid w:val="00121198"/>
    <w:rsid w:val="00121C47"/>
    <w:rsid w:val="0012312A"/>
    <w:rsid w:val="001239F4"/>
    <w:rsid w:val="001262E8"/>
    <w:rsid w:val="00130FDF"/>
    <w:rsid w:val="001320B2"/>
    <w:rsid w:val="00132E95"/>
    <w:rsid w:val="0013538F"/>
    <w:rsid w:val="00136418"/>
    <w:rsid w:val="0013672A"/>
    <w:rsid w:val="00137AB8"/>
    <w:rsid w:val="00137EDF"/>
    <w:rsid w:val="00140912"/>
    <w:rsid w:val="00141F9F"/>
    <w:rsid w:val="0014282D"/>
    <w:rsid w:val="00145703"/>
    <w:rsid w:val="00146915"/>
    <w:rsid w:val="00147F98"/>
    <w:rsid w:val="00150770"/>
    <w:rsid w:val="00153414"/>
    <w:rsid w:val="00155A3B"/>
    <w:rsid w:val="00160D54"/>
    <w:rsid w:val="00160DBD"/>
    <w:rsid w:val="00161D6A"/>
    <w:rsid w:val="001631C3"/>
    <w:rsid w:val="00165858"/>
    <w:rsid w:val="001658FA"/>
    <w:rsid w:val="001664F8"/>
    <w:rsid w:val="00166D5F"/>
    <w:rsid w:val="00170A07"/>
    <w:rsid w:val="00170C23"/>
    <w:rsid w:val="00171AD8"/>
    <w:rsid w:val="00173F46"/>
    <w:rsid w:val="001742DE"/>
    <w:rsid w:val="0017745D"/>
    <w:rsid w:val="00180450"/>
    <w:rsid w:val="0018050E"/>
    <w:rsid w:val="001824AC"/>
    <w:rsid w:val="0018458D"/>
    <w:rsid w:val="00191DE4"/>
    <w:rsid w:val="0019203A"/>
    <w:rsid w:val="0019248A"/>
    <w:rsid w:val="001929BC"/>
    <w:rsid w:val="001931D1"/>
    <w:rsid w:val="00193D5D"/>
    <w:rsid w:val="00197E00"/>
    <w:rsid w:val="001A045C"/>
    <w:rsid w:val="001A10FB"/>
    <w:rsid w:val="001A17C4"/>
    <w:rsid w:val="001A1D5E"/>
    <w:rsid w:val="001A3AC1"/>
    <w:rsid w:val="001A443C"/>
    <w:rsid w:val="001A48EC"/>
    <w:rsid w:val="001A4CC1"/>
    <w:rsid w:val="001A571D"/>
    <w:rsid w:val="001B04C7"/>
    <w:rsid w:val="001B0CC8"/>
    <w:rsid w:val="001B1C73"/>
    <w:rsid w:val="001B1DC0"/>
    <w:rsid w:val="001B1F83"/>
    <w:rsid w:val="001B4066"/>
    <w:rsid w:val="001B525C"/>
    <w:rsid w:val="001B6F64"/>
    <w:rsid w:val="001B7993"/>
    <w:rsid w:val="001C0808"/>
    <w:rsid w:val="001C100F"/>
    <w:rsid w:val="001C1E22"/>
    <w:rsid w:val="001C3648"/>
    <w:rsid w:val="001C6AA7"/>
    <w:rsid w:val="001D058F"/>
    <w:rsid w:val="001D30A7"/>
    <w:rsid w:val="001D3F34"/>
    <w:rsid w:val="001D533D"/>
    <w:rsid w:val="001D5B1C"/>
    <w:rsid w:val="001D645D"/>
    <w:rsid w:val="001D7797"/>
    <w:rsid w:val="001D7AD5"/>
    <w:rsid w:val="001E080A"/>
    <w:rsid w:val="001E1F54"/>
    <w:rsid w:val="001E2072"/>
    <w:rsid w:val="001E2173"/>
    <w:rsid w:val="001E2B45"/>
    <w:rsid w:val="001E6A66"/>
    <w:rsid w:val="001F300E"/>
    <w:rsid w:val="001F3C41"/>
    <w:rsid w:val="001F3DFD"/>
    <w:rsid w:val="001F41A3"/>
    <w:rsid w:val="001F54BB"/>
    <w:rsid w:val="001F7C60"/>
    <w:rsid w:val="002009F1"/>
    <w:rsid w:val="00200D1B"/>
    <w:rsid w:val="00201066"/>
    <w:rsid w:val="00201D32"/>
    <w:rsid w:val="00203184"/>
    <w:rsid w:val="002039DE"/>
    <w:rsid w:val="00203AFD"/>
    <w:rsid w:val="00205635"/>
    <w:rsid w:val="002102C6"/>
    <w:rsid w:val="00212B21"/>
    <w:rsid w:val="002221BC"/>
    <w:rsid w:val="002247A9"/>
    <w:rsid w:val="00225C63"/>
    <w:rsid w:val="002260E7"/>
    <w:rsid w:val="00227EA7"/>
    <w:rsid w:val="00230436"/>
    <w:rsid w:val="00231E67"/>
    <w:rsid w:val="00235344"/>
    <w:rsid w:val="00236451"/>
    <w:rsid w:val="00237404"/>
    <w:rsid w:val="0024031F"/>
    <w:rsid w:val="002411D0"/>
    <w:rsid w:val="00241847"/>
    <w:rsid w:val="002431AF"/>
    <w:rsid w:val="00245292"/>
    <w:rsid w:val="00245D38"/>
    <w:rsid w:val="002464A8"/>
    <w:rsid w:val="002469C5"/>
    <w:rsid w:val="00250683"/>
    <w:rsid w:val="00252358"/>
    <w:rsid w:val="0025576E"/>
    <w:rsid w:val="002557E9"/>
    <w:rsid w:val="002560EC"/>
    <w:rsid w:val="002570B2"/>
    <w:rsid w:val="00262154"/>
    <w:rsid w:val="00262F5B"/>
    <w:rsid w:val="00263A85"/>
    <w:rsid w:val="00264F35"/>
    <w:rsid w:val="002675DB"/>
    <w:rsid w:val="00270246"/>
    <w:rsid w:val="002706AC"/>
    <w:rsid w:val="00273CA0"/>
    <w:rsid w:val="00274D79"/>
    <w:rsid w:val="0027630A"/>
    <w:rsid w:val="0028058E"/>
    <w:rsid w:val="00282957"/>
    <w:rsid w:val="0028395C"/>
    <w:rsid w:val="002842D7"/>
    <w:rsid w:val="00284520"/>
    <w:rsid w:val="0028596D"/>
    <w:rsid w:val="00285A33"/>
    <w:rsid w:val="00292C6F"/>
    <w:rsid w:val="00292CA3"/>
    <w:rsid w:val="002932A0"/>
    <w:rsid w:val="00293683"/>
    <w:rsid w:val="00296C36"/>
    <w:rsid w:val="00297498"/>
    <w:rsid w:val="002A1C7C"/>
    <w:rsid w:val="002A51E0"/>
    <w:rsid w:val="002A6F89"/>
    <w:rsid w:val="002A7D0F"/>
    <w:rsid w:val="002A7D10"/>
    <w:rsid w:val="002B02E0"/>
    <w:rsid w:val="002B03C0"/>
    <w:rsid w:val="002B07CA"/>
    <w:rsid w:val="002B0E52"/>
    <w:rsid w:val="002B5006"/>
    <w:rsid w:val="002B50EC"/>
    <w:rsid w:val="002B6A61"/>
    <w:rsid w:val="002C5829"/>
    <w:rsid w:val="002C7118"/>
    <w:rsid w:val="002C79F0"/>
    <w:rsid w:val="002D10C0"/>
    <w:rsid w:val="002D178F"/>
    <w:rsid w:val="002D1DDE"/>
    <w:rsid w:val="002D212E"/>
    <w:rsid w:val="002D2668"/>
    <w:rsid w:val="002D270A"/>
    <w:rsid w:val="002D2CED"/>
    <w:rsid w:val="002D2F96"/>
    <w:rsid w:val="002E0D25"/>
    <w:rsid w:val="002E100D"/>
    <w:rsid w:val="002E1369"/>
    <w:rsid w:val="002E2139"/>
    <w:rsid w:val="002E24C6"/>
    <w:rsid w:val="002E30A7"/>
    <w:rsid w:val="002E3BF7"/>
    <w:rsid w:val="002E3EF2"/>
    <w:rsid w:val="002E49AC"/>
    <w:rsid w:val="002E4DB8"/>
    <w:rsid w:val="002E4FB5"/>
    <w:rsid w:val="002E61BA"/>
    <w:rsid w:val="002E7B55"/>
    <w:rsid w:val="002F1E60"/>
    <w:rsid w:val="002F2EB4"/>
    <w:rsid w:val="002F513E"/>
    <w:rsid w:val="002F52F6"/>
    <w:rsid w:val="002F7DE6"/>
    <w:rsid w:val="0030016F"/>
    <w:rsid w:val="00302676"/>
    <w:rsid w:val="0030533D"/>
    <w:rsid w:val="003056F0"/>
    <w:rsid w:val="003062F6"/>
    <w:rsid w:val="003075BC"/>
    <w:rsid w:val="0031204F"/>
    <w:rsid w:val="0031415F"/>
    <w:rsid w:val="003165FE"/>
    <w:rsid w:val="00316A8B"/>
    <w:rsid w:val="003214C2"/>
    <w:rsid w:val="00322796"/>
    <w:rsid w:val="00324FF2"/>
    <w:rsid w:val="003266E3"/>
    <w:rsid w:val="00327B9A"/>
    <w:rsid w:val="00332C6D"/>
    <w:rsid w:val="003355F8"/>
    <w:rsid w:val="00336183"/>
    <w:rsid w:val="003362DC"/>
    <w:rsid w:val="0033748A"/>
    <w:rsid w:val="003424ED"/>
    <w:rsid w:val="00342B46"/>
    <w:rsid w:val="00342EC4"/>
    <w:rsid w:val="00344B64"/>
    <w:rsid w:val="00350DCF"/>
    <w:rsid w:val="00351EB9"/>
    <w:rsid w:val="003522C3"/>
    <w:rsid w:val="00352ADE"/>
    <w:rsid w:val="00353821"/>
    <w:rsid w:val="00354BE0"/>
    <w:rsid w:val="00356032"/>
    <w:rsid w:val="0035603F"/>
    <w:rsid w:val="00357A71"/>
    <w:rsid w:val="00360EBC"/>
    <w:rsid w:val="0036173C"/>
    <w:rsid w:val="00362AE9"/>
    <w:rsid w:val="00363BB7"/>
    <w:rsid w:val="00364A04"/>
    <w:rsid w:val="00364F40"/>
    <w:rsid w:val="00366042"/>
    <w:rsid w:val="00371DA0"/>
    <w:rsid w:val="0037357A"/>
    <w:rsid w:val="00374067"/>
    <w:rsid w:val="00377515"/>
    <w:rsid w:val="00377594"/>
    <w:rsid w:val="00380BDD"/>
    <w:rsid w:val="00382CAD"/>
    <w:rsid w:val="0038490B"/>
    <w:rsid w:val="00384FE3"/>
    <w:rsid w:val="0038543D"/>
    <w:rsid w:val="00385634"/>
    <w:rsid w:val="0039043B"/>
    <w:rsid w:val="00395C4F"/>
    <w:rsid w:val="003A0702"/>
    <w:rsid w:val="003A1654"/>
    <w:rsid w:val="003A1749"/>
    <w:rsid w:val="003A2C6B"/>
    <w:rsid w:val="003A3CAA"/>
    <w:rsid w:val="003A429B"/>
    <w:rsid w:val="003A4F49"/>
    <w:rsid w:val="003A53E0"/>
    <w:rsid w:val="003A7327"/>
    <w:rsid w:val="003B1079"/>
    <w:rsid w:val="003B237D"/>
    <w:rsid w:val="003B4841"/>
    <w:rsid w:val="003B7E2F"/>
    <w:rsid w:val="003C0446"/>
    <w:rsid w:val="003C096F"/>
    <w:rsid w:val="003C1C0B"/>
    <w:rsid w:val="003C2D5D"/>
    <w:rsid w:val="003C44A8"/>
    <w:rsid w:val="003C4F95"/>
    <w:rsid w:val="003D0AC8"/>
    <w:rsid w:val="003D0B90"/>
    <w:rsid w:val="003D1019"/>
    <w:rsid w:val="003D373E"/>
    <w:rsid w:val="003D3BCE"/>
    <w:rsid w:val="003D4C0D"/>
    <w:rsid w:val="003D5662"/>
    <w:rsid w:val="003D5AE4"/>
    <w:rsid w:val="003D72DC"/>
    <w:rsid w:val="003E019D"/>
    <w:rsid w:val="003E1D19"/>
    <w:rsid w:val="003E3258"/>
    <w:rsid w:val="003E3FA1"/>
    <w:rsid w:val="003E5AB3"/>
    <w:rsid w:val="003E5AF0"/>
    <w:rsid w:val="003F10DC"/>
    <w:rsid w:val="003F305C"/>
    <w:rsid w:val="003F3D24"/>
    <w:rsid w:val="003F665C"/>
    <w:rsid w:val="0040027F"/>
    <w:rsid w:val="0040136F"/>
    <w:rsid w:val="00402B76"/>
    <w:rsid w:val="00402C9F"/>
    <w:rsid w:val="00402D20"/>
    <w:rsid w:val="00402D84"/>
    <w:rsid w:val="00403271"/>
    <w:rsid w:val="00403A89"/>
    <w:rsid w:val="00404E92"/>
    <w:rsid w:val="00410BB6"/>
    <w:rsid w:val="00410BD6"/>
    <w:rsid w:val="00412062"/>
    <w:rsid w:val="0041283A"/>
    <w:rsid w:val="00412D07"/>
    <w:rsid w:val="0041342A"/>
    <w:rsid w:val="00413B5D"/>
    <w:rsid w:val="00413DFE"/>
    <w:rsid w:val="00415B36"/>
    <w:rsid w:val="00417147"/>
    <w:rsid w:val="0041772B"/>
    <w:rsid w:val="00420181"/>
    <w:rsid w:val="0042091C"/>
    <w:rsid w:val="00422708"/>
    <w:rsid w:val="00422A5C"/>
    <w:rsid w:val="00425441"/>
    <w:rsid w:val="004265FB"/>
    <w:rsid w:val="00431AFD"/>
    <w:rsid w:val="00431DF2"/>
    <w:rsid w:val="00432402"/>
    <w:rsid w:val="00435A46"/>
    <w:rsid w:val="00436874"/>
    <w:rsid w:val="004422E3"/>
    <w:rsid w:val="00447F22"/>
    <w:rsid w:val="0045043A"/>
    <w:rsid w:val="0045064F"/>
    <w:rsid w:val="00450847"/>
    <w:rsid w:val="00450980"/>
    <w:rsid w:val="004553C7"/>
    <w:rsid w:val="0045631D"/>
    <w:rsid w:val="00457C7D"/>
    <w:rsid w:val="00457E41"/>
    <w:rsid w:val="004617FF"/>
    <w:rsid w:val="004712F7"/>
    <w:rsid w:val="0047494C"/>
    <w:rsid w:val="00475315"/>
    <w:rsid w:val="0047681F"/>
    <w:rsid w:val="00476FBF"/>
    <w:rsid w:val="00480F23"/>
    <w:rsid w:val="0048178D"/>
    <w:rsid w:val="00481DC4"/>
    <w:rsid w:val="004828F9"/>
    <w:rsid w:val="00483516"/>
    <w:rsid w:val="00483551"/>
    <w:rsid w:val="00484A32"/>
    <w:rsid w:val="00487EC3"/>
    <w:rsid w:val="004935A2"/>
    <w:rsid w:val="004A1539"/>
    <w:rsid w:val="004A3756"/>
    <w:rsid w:val="004A536B"/>
    <w:rsid w:val="004B0E20"/>
    <w:rsid w:val="004B1876"/>
    <w:rsid w:val="004B1FFC"/>
    <w:rsid w:val="004B2014"/>
    <w:rsid w:val="004B318D"/>
    <w:rsid w:val="004B3958"/>
    <w:rsid w:val="004B5253"/>
    <w:rsid w:val="004B52DE"/>
    <w:rsid w:val="004B60DC"/>
    <w:rsid w:val="004B6EA2"/>
    <w:rsid w:val="004C020E"/>
    <w:rsid w:val="004C0593"/>
    <w:rsid w:val="004C0F3F"/>
    <w:rsid w:val="004C16F8"/>
    <w:rsid w:val="004C1BAB"/>
    <w:rsid w:val="004C22C2"/>
    <w:rsid w:val="004C73BC"/>
    <w:rsid w:val="004D20DE"/>
    <w:rsid w:val="004D38E6"/>
    <w:rsid w:val="004D503A"/>
    <w:rsid w:val="004D5393"/>
    <w:rsid w:val="004E3C40"/>
    <w:rsid w:val="004E3CCC"/>
    <w:rsid w:val="004E3D31"/>
    <w:rsid w:val="004E3FD3"/>
    <w:rsid w:val="004E4BCF"/>
    <w:rsid w:val="004E4E66"/>
    <w:rsid w:val="004E4FD0"/>
    <w:rsid w:val="004E67E1"/>
    <w:rsid w:val="004E680D"/>
    <w:rsid w:val="004F0F48"/>
    <w:rsid w:val="004F1DEF"/>
    <w:rsid w:val="004F20B3"/>
    <w:rsid w:val="004F2CE1"/>
    <w:rsid w:val="004F30E0"/>
    <w:rsid w:val="004F57EA"/>
    <w:rsid w:val="004F70B1"/>
    <w:rsid w:val="00500476"/>
    <w:rsid w:val="00500C28"/>
    <w:rsid w:val="005036E0"/>
    <w:rsid w:val="00503F61"/>
    <w:rsid w:val="00504FC1"/>
    <w:rsid w:val="00505846"/>
    <w:rsid w:val="00511117"/>
    <w:rsid w:val="00511677"/>
    <w:rsid w:val="0051385F"/>
    <w:rsid w:val="0051559D"/>
    <w:rsid w:val="00516250"/>
    <w:rsid w:val="005169BB"/>
    <w:rsid w:val="00516B0B"/>
    <w:rsid w:val="00521F2B"/>
    <w:rsid w:val="00522146"/>
    <w:rsid w:val="00522427"/>
    <w:rsid w:val="00524EB7"/>
    <w:rsid w:val="00527FCD"/>
    <w:rsid w:val="0053023B"/>
    <w:rsid w:val="00530283"/>
    <w:rsid w:val="00531BE2"/>
    <w:rsid w:val="00532384"/>
    <w:rsid w:val="00533CAF"/>
    <w:rsid w:val="005342BA"/>
    <w:rsid w:val="00536B1D"/>
    <w:rsid w:val="00540BE5"/>
    <w:rsid w:val="00542064"/>
    <w:rsid w:val="0054247F"/>
    <w:rsid w:val="00542D93"/>
    <w:rsid w:val="00542DC6"/>
    <w:rsid w:val="005469A3"/>
    <w:rsid w:val="005469FD"/>
    <w:rsid w:val="00553320"/>
    <w:rsid w:val="0055342D"/>
    <w:rsid w:val="005568FA"/>
    <w:rsid w:val="005569FA"/>
    <w:rsid w:val="005609E1"/>
    <w:rsid w:val="0056124A"/>
    <w:rsid w:val="00561DD2"/>
    <w:rsid w:val="00561E8D"/>
    <w:rsid w:val="0056225A"/>
    <w:rsid w:val="005638A1"/>
    <w:rsid w:val="0056698C"/>
    <w:rsid w:val="005672BE"/>
    <w:rsid w:val="005703EA"/>
    <w:rsid w:val="005722BC"/>
    <w:rsid w:val="00572BC5"/>
    <w:rsid w:val="0057380F"/>
    <w:rsid w:val="0057413A"/>
    <w:rsid w:val="005808C0"/>
    <w:rsid w:val="00581231"/>
    <w:rsid w:val="00582AEF"/>
    <w:rsid w:val="005831C3"/>
    <w:rsid w:val="005834CA"/>
    <w:rsid w:val="005868EA"/>
    <w:rsid w:val="00586AA5"/>
    <w:rsid w:val="0059200A"/>
    <w:rsid w:val="005922D5"/>
    <w:rsid w:val="005944C2"/>
    <w:rsid w:val="005947A3"/>
    <w:rsid w:val="005947F0"/>
    <w:rsid w:val="00594C20"/>
    <w:rsid w:val="00596843"/>
    <w:rsid w:val="005A0775"/>
    <w:rsid w:val="005A19AE"/>
    <w:rsid w:val="005A2B38"/>
    <w:rsid w:val="005A33CC"/>
    <w:rsid w:val="005A5D4E"/>
    <w:rsid w:val="005A713D"/>
    <w:rsid w:val="005A7421"/>
    <w:rsid w:val="005B01DD"/>
    <w:rsid w:val="005B5926"/>
    <w:rsid w:val="005B7598"/>
    <w:rsid w:val="005C1B11"/>
    <w:rsid w:val="005C54C4"/>
    <w:rsid w:val="005C7113"/>
    <w:rsid w:val="005C7238"/>
    <w:rsid w:val="005D2D6A"/>
    <w:rsid w:val="005D34F2"/>
    <w:rsid w:val="005D4202"/>
    <w:rsid w:val="005D571B"/>
    <w:rsid w:val="005E0F53"/>
    <w:rsid w:val="005E25B2"/>
    <w:rsid w:val="005E3A50"/>
    <w:rsid w:val="005E7391"/>
    <w:rsid w:val="005F08DF"/>
    <w:rsid w:val="005F0C9A"/>
    <w:rsid w:val="005F1F3A"/>
    <w:rsid w:val="005F24A8"/>
    <w:rsid w:val="005F2ACE"/>
    <w:rsid w:val="005F2C13"/>
    <w:rsid w:val="005F39B6"/>
    <w:rsid w:val="005F3AD0"/>
    <w:rsid w:val="005F7915"/>
    <w:rsid w:val="0060518A"/>
    <w:rsid w:val="00605C5D"/>
    <w:rsid w:val="00605F80"/>
    <w:rsid w:val="00606026"/>
    <w:rsid w:val="00610106"/>
    <w:rsid w:val="006108EF"/>
    <w:rsid w:val="0061342B"/>
    <w:rsid w:val="00614C13"/>
    <w:rsid w:val="00616F91"/>
    <w:rsid w:val="00617587"/>
    <w:rsid w:val="0061776E"/>
    <w:rsid w:val="006204B9"/>
    <w:rsid w:val="006207BF"/>
    <w:rsid w:val="006210C9"/>
    <w:rsid w:val="00621C39"/>
    <w:rsid w:val="00622753"/>
    <w:rsid w:val="00624B11"/>
    <w:rsid w:val="00625AB8"/>
    <w:rsid w:val="00626A06"/>
    <w:rsid w:val="00626BB5"/>
    <w:rsid w:val="00626C0B"/>
    <w:rsid w:val="0062755A"/>
    <w:rsid w:val="00631A4E"/>
    <w:rsid w:val="00631E7B"/>
    <w:rsid w:val="00632483"/>
    <w:rsid w:val="00632A7D"/>
    <w:rsid w:val="006336ED"/>
    <w:rsid w:val="00634B0C"/>
    <w:rsid w:val="00634F09"/>
    <w:rsid w:val="00636FBB"/>
    <w:rsid w:val="0063718C"/>
    <w:rsid w:val="00643CB8"/>
    <w:rsid w:val="00644156"/>
    <w:rsid w:val="00645D1B"/>
    <w:rsid w:val="00646620"/>
    <w:rsid w:val="00650617"/>
    <w:rsid w:val="00650A86"/>
    <w:rsid w:val="00650E80"/>
    <w:rsid w:val="00652FFC"/>
    <w:rsid w:val="006558E9"/>
    <w:rsid w:val="006559E1"/>
    <w:rsid w:val="0065674B"/>
    <w:rsid w:val="00656F15"/>
    <w:rsid w:val="00657857"/>
    <w:rsid w:val="0066427E"/>
    <w:rsid w:val="00664D6F"/>
    <w:rsid w:val="00665B3A"/>
    <w:rsid w:val="00672C83"/>
    <w:rsid w:val="00675CA8"/>
    <w:rsid w:val="00676600"/>
    <w:rsid w:val="006837D8"/>
    <w:rsid w:val="00684079"/>
    <w:rsid w:val="00690F2F"/>
    <w:rsid w:val="006913D1"/>
    <w:rsid w:val="006924A7"/>
    <w:rsid w:val="0069424C"/>
    <w:rsid w:val="00696BDF"/>
    <w:rsid w:val="00697E66"/>
    <w:rsid w:val="006A3A9C"/>
    <w:rsid w:val="006A4705"/>
    <w:rsid w:val="006A6911"/>
    <w:rsid w:val="006A6C7D"/>
    <w:rsid w:val="006B00AA"/>
    <w:rsid w:val="006B310E"/>
    <w:rsid w:val="006B3AA1"/>
    <w:rsid w:val="006B413A"/>
    <w:rsid w:val="006C0EB9"/>
    <w:rsid w:val="006C14FA"/>
    <w:rsid w:val="006C19DA"/>
    <w:rsid w:val="006C3067"/>
    <w:rsid w:val="006D0E66"/>
    <w:rsid w:val="006D0E7A"/>
    <w:rsid w:val="006D49E7"/>
    <w:rsid w:val="006D68DA"/>
    <w:rsid w:val="006D69A6"/>
    <w:rsid w:val="006D6E6E"/>
    <w:rsid w:val="006D7ADD"/>
    <w:rsid w:val="006E24BE"/>
    <w:rsid w:val="006E45B9"/>
    <w:rsid w:val="006E5B1D"/>
    <w:rsid w:val="006E64C5"/>
    <w:rsid w:val="006E7003"/>
    <w:rsid w:val="006E7339"/>
    <w:rsid w:val="006F047F"/>
    <w:rsid w:val="006F1937"/>
    <w:rsid w:val="006F1DD9"/>
    <w:rsid w:val="006F3137"/>
    <w:rsid w:val="006F3185"/>
    <w:rsid w:val="006F43BB"/>
    <w:rsid w:val="006F4C81"/>
    <w:rsid w:val="006F5317"/>
    <w:rsid w:val="006F6C65"/>
    <w:rsid w:val="006F7F6A"/>
    <w:rsid w:val="00702485"/>
    <w:rsid w:val="00702C26"/>
    <w:rsid w:val="0070339C"/>
    <w:rsid w:val="00703F40"/>
    <w:rsid w:val="0070484D"/>
    <w:rsid w:val="00705997"/>
    <w:rsid w:val="00705B35"/>
    <w:rsid w:val="00705C90"/>
    <w:rsid w:val="00707CD8"/>
    <w:rsid w:val="0071026C"/>
    <w:rsid w:val="00710915"/>
    <w:rsid w:val="0071118D"/>
    <w:rsid w:val="00711FCA"/>
    <w:rsid w:val="00712EBC"/>
    <w:rsid w:val="00713EB1"/>
    <w:rsid w:val="00714AAF"/>
    <w:rsid w:val="00715C97"/>
    <w:rsid w:val="00715D3D"/>
    <w:rsid w:val="00716016"/>
    <w:rsid w:val="00717B67"/>
    <w:rsid w:val="00717E1A"/>
    <w:rsid w:val="00723FDC"/>
    <w:rsid w:val="00725AD6"/>
    <w:rsid w:val="00725D86"/>
    <w:rsid w:val="007276B3"/>
    <w:rsid w:val="0073062A"/>
    <w:rsid w:val="00730BC2"/>
    <w:rsid w:val="0073149C"/>
    <w:rsid w:val="00734818"/>
    <w:rsid w:val="007373B1"/>
    <w:rsid w:val="00737C17"/>
    <w:rsid w:val="00740302"/>
    <w:rsid w:val="00744CA9"/>
    <w:rsid w:val="007462F4"/>
    <w:rsid w:val="00746F98"/>
    <w:rsid w:val="00750650"/>
    <w:rsid w:val="00750AB8"/>
    <w:rsid w:val="007519A3"/>
    <w:rsid w:val="00751F92"/>
    <w:rsid w:val="00752B68"/>
    <w:rsid w:val="0075412A"/>
    <w:rsid w:val="00754DC5"/>
    <w:rsid w:val="007563E2"/>
    <w:rsid w:val="00760CBD"/>
    <w:rsid w:val="00762138"/>
    <w:rsid w:val="00762846"/>
    <w:rsid w:val="007646F5"/>
    <w:rsid w:val="0076590E"/>
    <w:rsid w:val="007668BC"/>
    <w:rsid w:val="0076714A"/>
    <w:rsid w:val="007703FB"/>
    <w:rsid w:val="007718E6"/>
    <w:rsid w:val="00774ADD"/>
    <w:rsid w:val="0077571E"/>
    <w:rsid w:val="00777842"/>
    <w:rsid w:val="007808B1"/>
    <w:rsid w:val="00782501"/>
    <w:rsid w:val="00783FF5"/>
    <w:rsid w:val="007840D3"/>
    <w:rsid w:val="007843A0"/>
    <w:rsid w:val="00784FA6"/>
    <w:rsid w:val="00786CD3"/>
    <w:rsid w:val="00790A7D"/>
    <w:rsid w:val="00794EFE"/>
    <w:rsid w:val="00795B44"/>
    <w:rsid w:val="00797B37"/>
    <w:rsid w:val="007A3AC7"/>
    <w:rsid w:val="007A50C2"/>
    <w:rsid w:val="007A7D5E"/>
    <w:rsid w:val="007B121C"/>
    <w:rsid w:val="007B3275"/>
    <w:rsid w:val="007B3AB6"/>
    <w:rsid w:val="007B5A6D"/>
    <w:rsid w:val="007B5CAA"/>
    <w:rsid w:val="007B639B"/>
    <w:rsid w:val="007B6627"/>
    <w:rsid w:val="007B663C"/>
    <w:rsid w:val="007C21F3"/>
    <w:rsid w:val="007C2A41"/>
    <w:rsid w:val="007C6A79"/>
    <w:rsid w:val="007C6EE2"/>
    <w:rsid w:val="007D1FB6"/>
    <w:rsid w:val="007D3410"/>
    <w:rsid w:val="007D381B"/>
    <w:rsid w:val="007D3EF2"/>
    <w:rsid w:val="007D40D6"/>
    <w:rsid w:val="007D4559"/>
    <w:rsid w:val="007D4B71"/>
    <w:rsid w:val="007D647D"/>
    <w:rsid w:val="007E0DA6"/>
    <w:rsid w:val="007E5B6C"/>
    <w:rsid w:val="007E5BF6"/>
    <w:rsid w:val="007E6186"/>
    <w:rsid w:val="007F01FC"/>
    <w:rsid w:val="007F1D12"/>
    <w:rsid w:val="007F2296"/>
    <w:rsid w:val="007F2B74"/>
    <w:rsid w:val="007F333E"/>
    <w:rsid w:val="007F3D04"/>
    <w:rsid w:val="007F5E46"/>
    <w:rsid w:val="007F7D48"/>
    <w:rsid w:val="00800ED3"/>
    <w:rsid w:val="0080166B"/>
    <w:rsid w:val="008044E6"/>
    <w:rsid w:val="00806024"/>
    <w:rsid w:val="00807BEC"/>
    <w:rsid w:val="00807ED3"/>
    <w:rsid w:val="00811005"/>
    <w:rsid w:val="00811859"/>
    <w:rsid w:val="00813A2E"/>
    <w:rsid w:val="008150B0"/>
    <w:rsid w:val="00815C8A"/>
    <w:rsid w:val="00820344"/>
    <w:rsid w:val="00822DD1"/>
    <w:rsid w:val="00823859"/>
    <w:rsid w:val="00823ADD"/>
    <w:rsid w:val="008241E3"/>
    <w:rsid w:val="0082458A"/>
    <w:rsid w:val="00824750"/>
    <w:rsid w:val="0082496E"/>
    <w:rsid w:val="008269B6"/>
    <w:rsid w:val="0083045B"/>
    <w:rsid w:val="00832605"/>
    <w:rsid w:val="00833CCA"/>
    <w:rsid w:val="008356C3"/>
    <w:rsid w:val="00835D79"/>
    <w:rsid w:val="008361B4"/>
    <w:rsid w:val="00836441"/>
    <w:rsid w:val="00837B67"/>
    <w:rsid w:val="00840362"/>
    <w:rsid w:val="00840858"/>
    <w:rsid w:val="00840897"/>
    <w:rsid w:val="00841D66"/>
    <w:rsid w:val="00842672"/>
    <w:rsid w:val="008426CF"/>
    <w:rsid w:val="008427A1"/>
    <w:rsid w:val="008431B1"/>
    <w:rsid w:val="00844286"/>
    <w:rsid w:val="00847CB6"/>
    <w:rsid w:val="00853D1A"/>
    <w:rsid w:val="00853FC9"/>
    <w:rsid w:val="00854942"/>
    <w:rsid w:val="00856F11"/>
    <w:rsid w:val="00857A85"/>
    <w:rsid w:val="00857F3C"/>
    <w:rsid w:val="0086107E"/>
    <w:rsid w:val="008610ED"/>
    <w:rsid w:val="008643FC"/>
    <w:rsid w:val="0086442E"/>
    <w:rsid w:val="008646E9"/>
    <w:rsid w:val="0086525C"/>
    <w:rsid w:val="00865946"/>
    <w:rsid w:val="00865E20"/>
    <w:rsid w:val="00865FAA"/>
    <w:rsid w:val="008673F4"/>
    <w:rsid w:val="008710A4"/>
    <w:rsid w:val="008712AC"/>
    <w:rsid w:val="008713CF"/>
    <w:rsid w:val="008715BF"/>
    <w:rsid w:val="00871E5C"/>
    <w:rsid w:val="00876A39"/>
    <w:rsid w:val="0087741B"/>
    <w:rsid w:val="00880833"/>
    <w:rsid w:val="008817AE"/>
    <w:rsid w:val="008825F0"/>
    <w:rsid w:val="008900C1"/>
    <w:rsid w:val="00890978"/>
    <w:rsid w:val="0089116A"/>
    <w:rsid w:val="00891772"/>
    <w:rsid w:val="00892C2F"/>
    <w:rsid w:val="00893C46"/>
    <w:rsid w:val="00893EF1"/>
    <w:rsid w:val="008A16DA"/>
    <w:rsid w:val="008A1E35"/>
    <w:rsid w:val="008A3638"/>
    <w:rsid w:val="008A37EB"/>
    <w:rsid w:val="008A4E17"/>
    <w:rsid w:val="008A5772"/>
    <w:rsid w:val="008A6225"/>
    <w:rsid w:val="008A69D4"/>
    <w:rsid w:val="008B0D89"/>
    <w:rsid w:val="008B1915"/>
    <w:rsid w:val="008B496B"/>
    <w:rsid w:val="008B6F1E"/>
    <w:rsid w:val="008C1EC4"/>
    <w:rsid w:val="008C2A54"/>
    <w:rsid w:val="008D1839"/>
    <w:rsid w:val="008D2325"/>
    <w:rsid w:val="008D37C9"/>
    <w:rsid w:val="008D3E7A"/>
    <w:rsid w:val="008D5457"/>
    <w:rsid w:val="008D631F"/>
    <w:rsid w:val="008D63BA"/>
    <w:rsid w:val="008D7E54"/>
    <w:rsid w:val="008E0E52"/>
    <w:rsid w:val="008E2047"/>
    <w:rsid w:val="008E36F6"/>
    <w:rsid w:val="008E432E"/>
    <w:rsid w:val="008E4745"/>
    <w:rsid w:val="008E5310"/>
    <w:rsid w:val="008E54BE"/>
    <w:rsid w:val="008F074D"/>
    <w:rsid w:val="008F1684"/>
    <w:rsid w:val="008F1BE4"/>
    <w:rsid w:val="008F1D7A"/>
    <w:rsid w:val="008F1FCA"/>
    <w:rsid w:val="008F41F8"/>
    <w:rsid w:val="008F547A"/>
    <w:rsid w:val="00901290"/>
    <w:rsid w:val="0090300E"/>
    <w:rsid w:val="009039B2"/>
    <w:rsid w:val="009047B8"/>
    <w:rsid w:val="00907228"/>
    <w:rsid w:val="0090734A"/>
    <w:rsid w:val="00910BC3"/>
    <w:rsid w:val="009118F7"/>
    <w:rsid w:val="009141FF"/>
    <w:rsid w:val="00915616"/>
    <w:rsid w:val="00915AD4"/>
    <w:rsid w:val="00917115"/>
    <w:rsid w:val="009210BA"/>
    <w:rsid w:val="00921DCF"/>
    <w:rsid w:val="00922779"/>
    <w:rsid w:val="00923E29"/>
    <w:rsid w:val="00924562"/>
    <w:rsid w:val="00927D1A"/>
    <w:rsid w:val="00930381"/>
    <w:rsid w:val="00930B29"/>
    <w:rsid w:val="00931D6E"/>
    <w:rsid w:val="00932E02"/>
    <w:rsid w:val="009331DF"/>
    <w:rsid w:val="00934150"/>
    <w:rsid w:val="00934339"/>
    <w:rsid w:val="0093474A"/>
    <w:rsid w:val="00936B4B"/>
    <w:rsid w:val="00937F57"/>
    <w:rsid w:val="009428A9"/>
    <w:rsid w:val="00944E71"/>
    <w:rsid w:val="00945B8B"/>
    <w:rsid w:val="00946E71"/>
    <w:rsid w:val="00947DE3"/>
    <w:rsid w:val="0095063B"/>
    <w:rsid w:val="00950DF9"/>
    <w:rsid w:val="00950ECA"/>
    <w:rsid w:val="00951CB4"/>
    <w:rsid w:val="00954E54"/>
    <w:rsid w:val="00955091"/>
    <w:rsid w:val="00956578"/>
    <w:rsid w:val="009608FA"/>
    <w:rsid w:val="00963F19"/>
    <w:rsid w:val="00964167"/>
    <w:rsid w:val="00966A5D"/>
    <w:rsid w:val="00967254"/>
    <w:rsid w:val="00967AE8"/>
    <w:rsid w:val="00972F7D"/>
    <w:rsid w:val="00975970"/>
    <w:rsid w:val="009762A2"/>
    <w:rsid w:val="00977E34"/>
    <w:rsid w:val="009845D9"/>
    <w:rsid w:val="00984D6C"/>
    <w:rsid w:val="009866F1"/>
    <w:rsid w:val="00986824"/>
    <w:rsid w:val="0099105D"/>
    <w:rsid w:val="00992119"/>
    <w:rsid w:val="0099247E"/>
    <w:rsid w:val="009930CB"/>
    <w:rsid w:val="00993939"/>
    <w:rsid w:val="00993CBE"/>
    <w:rsid w:val="00993E91"/>
    <w:rsid w:val="0099411C"/>
    <w:rsid w:val="00996585"/>
    <w:rsid w:val="00997AD4"/>
    <w:rsid w:val="009A1855"/>
    <w:rsid w:val="009A42DB"/>
    <w:rsid w:val="009A6796"/>
    <w:rsid w:val="009A7877"/>
    <w:rsid w:val="009B1A4B"/>
    <w:rsid w:val="009B4607"/>
    <w:rsid w:val="009B5925"/>
    <w:rsid w:val="009B7A53"/>
    <w:rsid w:val="009C13A9"/>
    <w:rsid w:val="009C25BB"/>
    <w:rsid w:val="009C3146"/>
    <w:rsid w:val="009C48F5"/>
    <w:rsid w:val="009C5BB5"/>
    <w:rsid w:val="009C6CA9"/>
    <w:rsid w:val="009D0205"/>
    <w:rsid w:val="009D038C"/>
    <w:rsid w:val="009D03DC"/>
    <w:rsid w:val="009D0C90"/>
    <w:rsid w:val="009D2CFF"/>
    <w:rsid w:val="009D4E3E"/>
    <w:rsid w:val="009D5FCE"/>
    <w:rsid w:val="009D6B9F"/>
    <w:rsid w:val="009E0E2B"/>
    <w:rsid w:val="009E10BB"/>
    <w:rsid w:val="009E1229"/>
    <w:rsid w:val="009E3B4E"/>
    <w:rsid w:val="009F279A"/>
    <w:rsid w:val="009F29D1"/>
    <w:rsid w:val="009F3902"/>
    <w:rsid w:val="009F6D0C"/>
    <w:rsid w:val="009F70DE"/>
    <w:rsid w:val="009F73AF"/>
    <w:rsid w:val="009F74E4"/>
    <w:rsid w:val="009F7FF5"/>
    <w:rsid w:val="00A0266B"/>
    <w:rsid w:val="00A03CD7"/>
    <w:rsid w:val="00A0579B"/>
    <w:rsid w:val="00A10366"/>
    <w:rsid w:val="00A15E57"/>
    <w:rsid w:val="00A209D8"/>
    <w:rsid w:val="00A26722"/>
    <w:rsid w:val="00A30189"/>
    <w:rsid w:val="00A30A22"/>
    <w:rsid w:val="00A319F5"/>
    <w:rsid w:val="00A31A3C"/>
    <w:rsid w:val="00A32929"/>
    <w:rsid w:val="00A33E9B"/>
    <w:rsid w:val="00A341C6"/>
    <w:rsid w:val="00A422CE"/>
    <w:rsid w:val="00A43AFC"/>
    <w:rsid w:val="00A4500D"/>
    <w:rsid w:val="00A47D6E"/>
    <w:rsid w:val="00A51F23"/>
    <w:rsid w:val="00A52246"/>
    <w:rsid w:val="00A52CF0"/>
    <w:rsid w:val="00A52DC0"/>
    <w:rsid w:val="00A550F1"/>
    <w:rsid w:val="00A55670"/>
    <w:rsid w:val="00A55FDF"/>
    <w:rsid w:val="00A56172"/>
    <w:rsid w:val="00A573D4"/>
    <w:rsid w:val="00A57519"/>
    <w:rsid w:val="00A6007E"/>
    <w:rsid w:val="00A71880"/>
    <w:rsid w:val="00A756F0"/>
    <w:rsid w:val="00A75BFE"/>
    <w:rsid w:val="00A82B25"/>
    <w:rsid w:val="00A83FEC"/>
    <w:rsid w:val="00A846F7"/>
    <w:rsid w:val="00A86378"/>
    <w:rsid w:val="00A86F66"/>
    <w:rsid w:val="00A87D2F"/>
    <w:rsid w:val="00A913CA"/>
    <w:rsid w:val="00A93EAB"/>
    <w:rsid w:val="00A966D5"/>
    <w:rsid w:val="00A96C4A"/>
    <w:rsid w:val="00AA2221"/>
    <w:rsid w:val="00AA230F"/>
    <w:rsid w:val="00AA2672"/>
    <w:rsid w:val="00AA2974"/>
    <w:rsid w:val="00AA68C6"/>
    <w:rsid w:val="00AB02F4"/>
    <w:rsid w:val="00AB0983"/>
    <w:rsid w:val="00AB135E"/>
    <w:rsid w:val="00AB5561"/>
    <w:rsid w:val="00AB5EE9"/>
    <w:rsid w:val="00AB7BB6"/>
    <w:rsid w:val="00AC1F39"/>
    <w:rsid w:val="00AC264E"/>
    <w:rsid w:val="00AC28D1"/>
    <w:rsid w:val="00AC34E9"/>
    <w:rsid w:val="00AC3902"/>
    <w:rsid w:val="00AC5924"/>
    <w:rsid w:val="00AC7145"/>
    <w:rsid w:val="00AD0F2E"/>
    <w:rsid w:val="00AD3270"/>
    <w:rsid w:val="00AD3ECF"/>
    <w:rsid w:val="00AD5323"/>
    <w:rsid w:val="00AD5407"/>
    <w:rsid w:val="00AD5DB6"/>
    <w:rsid w:val="00AE0FD7"/>
    <w:rsid w:val="00AE30EB"/>
    <w:rsid w:val="00AE4E11"/>
    <w:rsid w:val="00AE6462"/>
    <w:rsid w:val="00AE69C7"/>
    <w:rsid w:val="00AE69F3"/>
    <w:rsid w:val="00AF165B"/>
    <w:rsid w:val="00AF2C15"/>
    <w:rsid w:val="00AF328F"/>
    <w:rsid w:val="00AF4C5C"/>
    <w:rsid w:val="00AF7779"/>
    <w:rsid w:val="00B0193F"/>
    <w:rsid w:val="00B06ACE"/>
    <w:rsid w:val="00B06ECE"/>
    <w:rsid w:val="00B0742F"/>
    <w:rsid w:val="00B07E1A"/>
    <w:rsid w:val="00B10159"/>
    <w:rsid w:val="00B12663"/>
    <w:rsid w:val="00B17B88"/>
    <w:rsid w:val="00B22470"/>
    <w:rsid w:val="00B23269"/>
    <w:rsid w:val="00B300AD"/>
    <w:rsid w:val="00B3040E"/>
    <w:rsid w:val="00B3061F"/>
    <w:rsid w:val="00B30DA1"/>
    <w:rsid w:val="00B318BF"/>
    <w:rsid w:val="00B339B3"/>
    <w:rsid w:val="00B3433C"/>
    <w:rsid w:val="00B35B10"/>
    <w:rsid w:val="00B42C2A"/>
    <w:rsid w:val="00B434EE"/>
    <w:rsid w:val="00B4424A"/>
    <w:rsid w:val="00B46CF1"/>
    <w:rsid w:val="00B47563"/>
    <w:rsid w:val="00B503E7"/>
    <w:rsid w:val="00B51B78"/>
    <w:rsid w:val="00B52CE9"/>
    <w:rsid w:val="00B54D01"/>
    <w:rsid w:val="00B55B2C"/>
    <w:rsid w:val="00B56EF7"/>
    <w:rsid w:val="00B57C8B"/>
    <w:rsid w:val="00B600FD"/>
    <w:rsid w:val="00B61CF3"/>
    <w:rsid w:val="00B631D2"/>
    <w:rsid w:val="00B63461"/>
    <w:rsid w:val="00B647EF"/>
    <w:rsid w:val="00B649B7"/>
    <w:rsid w:val="00B64BE0"/>
    <w:rsid w:val="00B66790"/>
    <w:rsid w:val="00B706C4"/>
    <w:rsid w:val="00B74053"/>
    <w:rsid w:val="00B74196"/>
    <w:rsid w:val="00B74F2C"/>
    <w:rsid w:val="00B75851"/>
    <w:rsid w:val="00B76531"/>
    <w:rsid w:val="00B77D9A"/>
    <w:rsid w:val="00B84EB0"/>
    <w:rsid w:val="00B8556C"/>
    <w:rsid w:val="00B855F2"/>
    <w:rsid w:val="00B8644F"/>
    <w:rsid w:val="00B92B50"/>
    <w:rsid w:val="00B941CE"/>
    <w:rsid w:val="00B9571D"/>
    <w:rsid w:val="00B962EE"/>
    <w:rsid w:val="00B96AFF"/>
    <w:rsid w:val="00BA0FE4"/>
    <w:rsid w:val="00BA2CD6"/>
    <w:rsid w:val="00BA2D06"/>
    <w:rsid w:val="00BA3FE9"/>
    <w:rsid w:val="00BB4155"/>
    <w:rsid w:val="00BB4333"/>
    <w:rsid w:val="00BB6265"/>
    <w:rsid w:val="00BB63BB"/>
    <w:rsid w:val="00BB7E99"/>
    <w:rsid w:val="00BC267D"/>
    <w:rsid w:val="00BC3ADF"/>
    <w:rsid w:val="00BC4B7B"/>
    <w:rsid w:val="00BC5D18"/>
    <w:rsid w:val="00BC7F3F"/>
    <w:rsid w:val="00BD0699"/>
    <w:rsid w:val="00BD2010"/>
    <w:rsid w:val="00BD5ED6"/>
    <w:rsid w:val="00BD793F"/>
    <w:rsid w:val="00BE2A12"/>
    <w:rsid w:val="00BE345A"/>
    <w:rsid w:val="00BE4ECF"/>
    <w:rsid w:val="00BE5327"/>
    <w:rsid w:val="00BE56A7"/>
    <w:rsid w:val="00BE633C"/>
    <w:rsid w:val="00BE6340"/>
    <w:rsid w:val="00BF3AAC"/>
    <w:rsid w:val="00BF3D22"/>
    <w:rsid w:val="00BF4769"/>
    <w:rsid w:val="00C00C33"/>
    <w:rsid w:val="00C02479"/>
    <w:rsid w:val="00C056D3"/>
    <w:rsid w:val="00C05A11"/>
    <w:rsid w:val="00C05E0D"/>
    <w:rsid w:val="00C06A77"/>
    <w:rsid w:val="00C075BF"/>
    <w:rsid w:val="00C07A5E"/>
    <w:rsid w:val="00C100DA"/>
    <w:rsid w:val="00C10DEE"/>
    <w:rsid w:val="00C13989"/>
    <w:rsid w:val="00C13CC7"/>
    <w:rsid w:val="00C14BF7"/>
    <w:rsid w:val="00C17139"/>
    <w:rsid w:val="00C22B1D"/>
    <w:rsid w:val="00C2386D"/>
    <w:rsid w:val="00C25A2A"/>
    <w:rsid w:val="00C25F18"/>
    <w:rsid w:val="00C2721A"/>
    <w:rsid w:val="00C276E2"/>
    <w:rsid w:val="00C31D79"/>
    <w:rsid w:val="00C31DAB"/>
    <w:rsid w:val="00C31E3E"/>
    <w:rsid w:val="00C3417D"/>
    <w:rsid w:val="00C34699"/>
    <w:rsid w:val="00C3472D"/>
    <w:rsid w:val="00C35BF7"/>
    <w:rsid w:val="00C36C00"/>
    <w:rsid w:val="00C411B7"/>
    <w:rsid w:val="00C41A5F"/>
    <w:rsid w:val="00C44DB3"/>
    <w:rsid w:val="00C45E8A"/>
    <w:rsid w:val="00C45FE2"/>
    <w:rsid w:val="00C47D83"/>
    <w:rsid w:val="00C47E33"/>
    <w:rsid w:val="00C5510E"/>
    <w:rsid w:val="00C55E21"/>
    <w:rsid w:val="00C56311"/>
    <w:rsid w:val="00C6057A"/>
    <w:rsid w:val="00C633A7"/>
    <w:rsid w:val="00C63A19"/>
    <w:rsid w:val="00C63C41"/>
    <w:rsid w:val="00C63EB9"/>
    <w:rsid w:val="00C64599"/>
    <w:rsid w:val="00C67522"/>
    <w:rsid w:val="00C70456"/>
    <w:rsid w:val="00C725AF"/>
    <w:rsid w:val="00C72A78"/>
    <w:rsid w:val="00C73AED"/>
    <w:rsid w:val="00C771A7"/>
    <w:rsid w:val="00C77344"/>
    <w:rsid w:val="00C80876"/>
    <w:rsid w:val="00C826D0"/>
    <w:rsid w:val="00C90BB9"/>
    <w:rsid w:val="00C91D8F"/>
    <w:rsid w:val="00C92F1C"/>
    <w:rsid w:val="00C94D15"/>
    <w:rsid w:val="00C9505D"/>
    <w:rsid w:val="00C9552A"/>
    <w:rsid w:val="00CA35BA"/>
    <w:rsid w:val="00CA414B"/>
    <w:rsid w:val="00CA5F85"/>
    <w:rsid w:val="00CA6938"/>
    <w:rsid w:val="00CA7FAE"/>
    <w:rsid w:val="00CB42B8"/>
    <w:rsid w:val="00CB6701"/>
    <w:rsid w:val="00CB68BE"/>
    <w:rsid w:val="00CC2077"/>
    <w:rsid w:val="00CC2DA3"/>
    <w:rsid w:val="00CC6509"/>
    <w:rsid w:val="00CC6564"/>
    <w:rsid w:val="00CC7754"/>
    <w:rsid w:val="00CD07B1"/>
    <w:rsid w:val="00CD0E33"/>
    <w:rsid w:val="00CD1C80"/>
    <w:rsid w:val="00CD563A"/>
    <w:rsid w:val="00CD57FC"/>
    <w:rsid w:val="00CD6186"/>
    <w:rsid w:val="00CD6922"/>
    <w:rsid w:val="00CE0652"/>
    <w:rsid w:val="00CE17B4"/>
    <w:rsid w:val="00CE1E4B"/>
    <w:rsid w:val="00CE208B"/>
    <w:rsid w:val="00CE25F0"/>
    <w:rsid w:val="00CE5370"/>
    <w:rsid w:val="00CE57BB"/>
    <w:rsid w:val="00CE69CF"/>
    <w:rsid w:val="00CE71D3"/>
    <w:rsid w:val="00CF2E99"/>
    <w:rsid w:val="00CF3B3C"/>
    <w:rsid w:val="00CF64D9"/>
    <w:rsid w:val="00CF6C9B"/>
    <w:rsid w:val="00D0019F"/>
    <w:rsid w:val="00D0196D"/>
    <w:rsid w:val="00D02491"/>
    <w:rsid w:val="00D0440D"/>
    <w:rsid w:val="00D068E8"/>
    <w:rsid w:val="00D10E66"/>
    <w:rsid w:val="00D13DFA"/>
    <w:rsid w:val="00D1531B"/>
    <w:rsid w:val="00D167DD"/>
    <w:rsid w:val="00D21B2F"/>
    <w:rsid w:val="00D22DA9"/>
    <w:rsid w:val="00D231E0"/>
    <w:rsid w:val="00D235FF"/>
    <w:rsid w:val="00D2476E"/>
    <w:rsid w:val="00D248A8"/>
    <w:rsid w:val="00D24B78"/>
    <w:rsid w:val="00D24EDA"/>
    <w:rsid w:val="00D25905"/>
    <w:rsid w:val="00D259BE"/>
    <w:rsid w:val="00D26B59"/>
    <w:rsid w:val="00D3083F"/>
    <w:rsid w:val="00D317B9"/>
    <w:rsid w:val="00D32034"/>
    <w:rsid w:val="00D323C5"/>
    <w:rsid w:val="00D3264E"/>
    <w:rsid w:val="00D369A1"/>
    <w:rsid w:val="00D37DC8"/>
    <w:rsid w:val="00D402F4"/>
    <w:rsid w:val="00D40F83"/>
    <w:rsid w:val="00D41FBE"/>
    <w:rsid w:val="00D44D67"/>
    <w:rsid w:val="00D456FF"/>
    <w:rsid w:val="00D51826"/>
    <w:rsid w:val="00D52ECA"/>
    <w:rsid w:val="00D532FD"/>
    <w:rsid w:val="00D5333E"/>
    <w:rsid w:val="00D56E41"/>
    <w:rsid w:val="00D57E7B"/>
    <w:rsid w:val="00D62733"/>
    <w:rsid w:val="00D649E9"/>
    <w:rsid w:val="00D64C2F"/>
    <w:rsid w:val="00D6524F"/>
    <w:rsid w:val="00D678D4"/>
    <w:rsid w:val="00D71E10"/>
    <w:rsid w:val="00D72CD9"/>
    <w:rsid w:val="00D7303D"/>
    <w:rsid w:val="00D73E93"/>
    <w:rsid w:val="00D73F3A"/>
    <w:rsid w:val="00D807F4"/>
    <w:rsid w:val="00D80C16"/>
    <w:rsid w:val="00D8184E"/>
    <w:rsid w:val="00D819F8"/>
    <w:rsid w:val="00D840D3"/>
    <w:rsid w:val="00D8420F"/>
    <w:rsid w:val="00D90561"/>
    <w:rsid w:val="00D9127A"/>
    <w:rsid w:val="00D924EA"/>
    <w:rsid w:val="00D92B87"/>
    <w:rsid w:val="00D941F0"/>
    <w:rsid w:val="00D95DDA"/>
    <w:rsid w:val="00D9653B"/>
    <w:rsid w:val="00D96E27"/>
    <w:rsid w:val="00DA07C7"/>
    <w:rsid w:val="00DA194F"/>
    <w:rsid w:val="00DA2293"/>
    <w:rsid w:val="00DA272F"/>
    <w:rsid w:val="00DA3865"/>
    <w:rsid w:val="00DA5316"/>
    <w:rsid w:val="00DA6206"/>
    <w:rsid w:val="00DA7925"/>
    <w:rsid w:val="00DA7EA2"/>
    <w:rsid w:val="00DB3F6E"/>
    <w:rsid w:val="00DB54AA"/>
    <w:rsid w:val="00DB5FA9"/>
    <w:rsid w:val="00DB609A"/>
    <w:rsid w:val="00DB6B49"/>
    <w:rsid w:val="00DC0117"/>
    <w:rsid w:val="00DC0AE6"/>
    <w:rsid w:val="00DC21AC"/>
    <w:rsid w:val="00DC331D"/>
    <w:rsid w:val="00DC385E"/>
    <w:rsid w:val="00DC5754"/>
    <w:rsid w:val="00DC7269"/>
    <w:rsid w:val="00DD1DB6"/>
    <w:rsid w:val="00DD2875"/>
    <w:rsid w:val="00DD4A0D"/>
    <w:rsid w:val="00DD539E"/>
    <w:rsid w:val="00DE18A0"/>
    <w:rsid w:val="00DE2A6E"/>
    <w:rsid w:val="00DE2C53"/>
    <w:rsid w:val="00DE2D36"/>
    <w:rsid w:val="00DE58A3"/>
    <w:rsid w:val="00DE5BDE"/>
    <w:rsid w:val="00DE6509"/>
    <w:rsid w:val="00DF016C"/>
    <w:rsid w:val="00DF10F6"/>
    <w:rsid w:val="00DF1B91"/>
    <w:rsid w:val="00DF3633"/>
    <w:rsid w:val="00DF4582"/>
    <w:rsid w:val="00DF5217"/>
    <w:rsid w:val="00DF5397"/>
    <w:rsid w:val="00DF6942"/>
    <w:rsid w:val="00DF6A73"/>
    <w:rsid w:val="00DF6D77"/>
    <w:rsid w:val="00DF78A8"/>
    <w:rsid w:val="00E000D5"/>
    <w:rsid w:val="00E0224B"/>
    <w:rsid w:val="00E030D5"/>
    <w:rsid w:val="00E04EED"/>
    <w:rsid w:val="00E06628"/>
    <w:rsid w:val="00E07D32"/>
    <w:rsid w:val="00E11614"/>
    <w:rsid w:val="00E11C10"/>
    <w:rsid w:val="00E12E7C"/>
    <w:rsid w:val="00E154E5"/>
    <w:rsid w:val="00E155F7"/>
    <w:rsid w:val="00E221D0"/>
    <w:rsid w:val="00E227BD"/>
    <w:rsid w:val="00E22BD1"/>
    <w:rsid w:val="00E22F95"/>
    <w:rsid w:val="00E230D5"/>
    <w:rsid w:val="00E249A4"/>
    <w:rsid w:val="00E2523F"/>
    <w:rsid w:val="00E3046C"/>
    <w:rsid w:val="00E3470E"/>
    <w:rsid w:val="00E35984"/>
    <w:rsid w:val="00E35D2B"/>
    <w:rsid w:val="00E42396"/>
    <w:rsid w:val="00E4244D"/>
    <w:rsid w:val="00E42B9C"/>
    <w:rsid w:val="00E446E4"/>
    <w:rsid w:val="00E466EB"/>
    <w:rsid w:val="00E47D3F"/>
    <w:rsid w:val="00E50253"/>
    <w:rsid w:val="00E62822"/>
    <w:rsid w:val="00E63F93"/>
    <w:rsid w:val="00E65DDD"/>
    <w:rsid w:val="00E662B8"/>
    <w:rsid w:val="00E67D20"/>
    <w:rsid w:val="00E71355"/>
    <w:rsid w:val="00E7299C"/>
    <w:rsid w:val="00E768AA"/>
    <w:rsid w:val="00E77BA7"/>
    <w:rsid w:val="00E8107C"/>
    <w:rsid w:val="00E83902"/>
    <w:rsid w:val="00E83AA8"/>
    <w:rsid w:val="00E8715B"/>
    <w:rsid w:val="00E902F6"/>
    <w:rsid w:val="00E91F45"/>
    <w:rsid w:val="00E92FFA"/>
    <w:rsid w:val="00E94602"/>
    <w:rsid w:val="00E964B7"/>
    <w:rsid w:val="00EA1B86"/>
    <w:rsid w:val="00EA5D4F"/>
    <w:rsid w:val="00EA7CC0"/>
    <w:rsid w:val="00EB0C59"/>
    <w:rsid w:val="00EB12EF"/>
    <w:rsid w:val="00EB1313"/>
    <w:rsid w:val="00EB15D0"/>
    <w:rsid w:val="00EB2B01"/>
    <w:rsid w:val="00EB513A"/>
    <w:rsid w:val="00EB7A1A"/>
    <w:rsid w:val="00EB7A1B"/>
    <w:rsid w:val="00EC003B"/>
    <w:rsid w:val="00EC0E39"/>
    <w:rsid w:val="00EC1F31"/>
    <w:rsid w:val="00EC5465"/>
    <w:rsid w:val="00EC5D74"/>
    <w:rsid w:val="00EC6B81"/>
    <w:rsid w:val="00ED3A07"/>
    <w:rsid w:val="00ED539B"/>
    <w:rsid w:val="00ED5962"/>
    <w:rsid w:val="00ED5CA2"/>
    <w:rsid w:val="00ED6A3D"/>
    <w:rsid w:val="00EE04D4"/>
    <w:rsid w:val="00EE2FB6"/>
    <w:rsid w:val="00EE4DA8"/>
    <w:rsid w:val="00EE5571"/>
    <w:rsid w:val="00EE6CA6"/>
    <w:rsid w:val="00EF2EA6"/>
    <w:rsid w:val="00EF640D"/>
    <w:rsid w:val="00EF75FA"/>
    <w:rsid w:val="00F015FF"/>
    <w:rsid w:val="00F018BA"/>
    <w:rsid w:val="00F0313B"/>
    <w:rsid w:val="00F048C3"/>
    <w:rsid w:val="00F04951"/>
    <w:rsid w:val="00F04B6C"/>
    <w:rsid w:val="00F05E57"/>
    <w:rsid w:val="00F060CE"/>
    <w:rsid w:val="00F06969"/>
    <w:rsid w:val="00F06B43"/>
    <w:rsid w:val="00F06FB1"/>
    <w:rsid w:val="00F076AC"/>
    <w:rsid w:val="00F100FD"/>
    <w:rsid w:val="00F10A63"/>
    <w:rsid w:val="00F15783"/>
    <w:rsid w:val="00F159DA"/>
    <w:rsid w:val="00F16AEE"/>
    <w:rsid w:val="00F170BB"/>
    <w:rsid w:val="00F171D6"/>
    <w:rsid w:val="00F17D0A"/>
    <w:rsid w:val="00F17D79"/>
    <w:rsid w:val="00F17DC7"/>
    <w:rsid w:val="00F20665"/>
    <w:rsid w:val="00F20809"/>
    <w:rsid w:val="00F23AAE"/>
    <w:rsid w:val="00F24294"/>
    <w:rsid w:val="00F2461F"/>
    <w:rsid w:val="00F26691"/>
    <w:rsid w:val="00F26988"/>
    <w:rsid w:val="00F26A78"/>
    <w:rsid w:val="00F300D2"/>
    <w:rsid w:val="00F327BE"/>
    <w:rsid w:val="00F33716"/>
    <w:rsid w:val="00F351DA"/>
    <w:rsid w:val="00F358EC"/>
    <w:rsid w:val="00F36D84"/>
    <w:rsid w:val="00F40C41"/>
    <w:rsid w:val="00F41762"/>
    <w:rsid w:val="00F4380F"/>
    <w:rsid w:val="00F45327"/>
    <w:rsid w:val="00F45C94"/>
    <w:rsid w:val="00F4680F"/>
    <w:rsid w:val="00F50733"/>
    <w:rsid w:val="00F51138"/>
    <w:rsid w:val="00F51228"/>
    <w:rsid w:val="00F514A8"/>
    <w:rsid w:val="00F51B0D"/>
    <w:rsid w:val="00F5256B"/>
    <w:rsid w:val="00F52AA2"/>
    <w:rsid w:val="00F53E4B"/>
    <w:rsid w:val="00F55ABF"/>
    <w:rsid w:val="00F5778E"/>
    <w:rsid w:val="00F577B5"/>
    <w:rsid w:val="00F57B17"/>
    <w:rsid w:val="00F601EC"/>
    <w:rsid w:val="00F61E75"/>
    <w:rsid w:val="00F63B32"/>
    <w:rsid w:val="00F64275"/>
    <w:rsid w:val="00F64E36"/>
    <w:rsid w:val="00F65A95"/>
    <w:rsid w:val="00F718B7"/>
    <w:rsid w:val="00F738AF"/>
    <w:rsid w:val="00F73D82"/>
    <w:rsid w:val="00F74F3A"/>
    <w:rsid w:val="00F75737"/>
    <w:rsid w:val="00F76349"/>
    <w:rsid w:val="00F805B7"/>
    <w:rsid w:val="00F82DAE"/>
    <w:rsid w:val="00F83247"/>
    <w:rsid w:val="00F83732"/>
    <w:rsid w:val="00F839DA"/>
    <w:rsid w:val="00F84D56"/>
    <w:rsid w:val="00F86F8E"/>
    <w:rsid w:val="00F872B2"/>
    <w:rsid w:val="00F929FB"/>
    <w:rsid w:val="00F9318E"/>
    <w:rsid w:val="00F937CE"/>
    <w:rsid w:val="00F939CF"/>
    <w:rsid w:val="00F95EC0"/>
    <w:rsid w:val="00F96750"/>
    <w:rsid w:val="00F96ECE"/>
    <w:rsid w:val="00FA1D44"/>
    <w:rsid w:val="00FA2B60"/>
    <w:rsid w:val="00FA2DCB"/>
    <w:rsid w:val="00FA4A34"/>
    <w:rsid w:val="00FA5B7E"/>
    <w:rsid w:val="00FB0B05"/>
    <w:rsid w:val="00FB2B65"/>
    <w:rsid w:val="00FB313D"/>
    <w:rsid w:val="00FB567F"/>
    <w:rsid w:val="00FB5721"/>
    <w:rsid w:val="00FB6A5C"/>
    <w:rsid w:val="00FB7716"/>
    <w:rsid w:val="00FC1977"/>
    <w:rsid w:val="00FC5E46"/>
    <w:rsid w:val="00FD033A"/>
    <w:rsid w:val="00FD11A2"/>
    <w:rsid w:val="00FD13FD"/>
    <w:rsid w:val="00FD19D5"/>
    <w:rsid w:val="00FD1EA4"/>
    <w:rsid w:val="00FD32B1"/>
    <w:rsid w:val="00FD3775"/>
    <w:rsid w:val="00FD6070"/>
    <w:rsid w:val="00FD6627"/>
    <w:rsid w:val="00FD6B73"/>
    <w:rsid w:val="00FD7133"/>
    <w:rsid w:val="00FE0FE2"/>
    <w:rsid w:val="00FE2838"/>
    <w:rsid w:val="00FE2F42"/>
    <w:rsid w:val="00FE5235"/>
    <w:rsid w:val="00FE7905"/>
    <w:rsid w:val="00FF1068"/>
    <w:rsid w:val="00FF1AB0"/>
    <w:rsid w:val="00FF2072"/>
    <w:rsid w:val="00FF3D93"/>
    <w:rsid w:val="00FF597F"/>
    <w:rsid w:val="00FF7436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proposalweb"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9,#8f8f8f,#74b81b,#007d9a,#093678"/>
    </o:shapedefaults>
    <o:shapelayout v:ext="edit">
      <o:idmap v:ext="edit" data="2"/>
    </o:shapelayout>
  </w:shapeDefaults>
  <w:decimalSymbol w:val="."/>
  <w:listSeparator w:val=","/>
  <w14:docId w14:val="361CFBAB"/>
  <w15:chartTrackingRefBased/>
  <w15:docId w15:val="{4EA8DA6D-D052-4ECE-9705-9045844B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7269"/>
    <w:rPr>
      <w:rFonts w:asciiTheme="minorHAnsi" w:hAnsiTheme="minorHAnsi"/>
      <w:color w:val="000000"/>
      <w:sz w:val="22"/>
      <w:lang w:eastAsia="en-US"/>
    </w:rPr>
  </w:style>
  <w:style w:type="paragraph" w:styleId="Heading1">
    <w:name w:val="heading 1"/>
    <w:basedOn w:val="Normal"/>
    <w:next w:val="BodyText"/>
    <w:link w:val="Heading1Char"/>
    <w:rsid w:val="0038543D"/>
    <w:pPr>
      <w:keepNext/>
      <w:numPr>
        <w:numId w:val="20"/>
      </w:numPr>
      <w:spacing w:before="120" w:after="120"/>
      <w:outlineLvl w:val="0"/>
    </w:pPr>
    <w:rPr>
      <w:rFonts w:ascii="Times New Roman" w:hAnsi="Times New Roman" w:cs="Arial"/>
      <w:b/>
      <w:bCs/>
      <w:color w:val="auto"/>
      <w:kern w:val="32"/>
      <w:sz w:val="32"/>
      <w:szCs w:val="32"/>
    </w:rPr>
  </w:style>
  <w:style w:type="paragraph" w:styleId="Heading2">
    <w:name w:val="heading 2"/>
    <w:basedOn w:val="Heading1"/>
    <w:next w:val="BodyText"/>
    <w:rsid w:val="0038543D"/>
    <w:pPr>
      <w:numPr>
        <w:ilvl w:val="1"/>
      </w:numPr>
      <w:spacing w:before="60" w:after="60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rsid w:val="0038543D"/>
    <w:pPr>
      <w:numPr>
        <w:ilvl w:val="2"/>
      </w:numPr>
      <w:outlineLvl w:val="2"/>
    </w:pPr>
    <w:rPr>
      <w:bCs/>
      <w:sz w:val="26"/>
      <w:szCs w:val="26"/>
    </w:rPr>
  </w:style>
  <w:style w:type="paragraph" w:styleId="Heading4">
    <w:name w:val="heading 4"/>
    <w:basedOn w:val="Heading3"/>
    <w:next w:val="BodyText"/>
    <w:rsid w:val="0038543D"/>
    <w:pPr>
      <w:numPr>
        <w:ilvl w:val="3"/>
      </w:numPr>
      <w:outlineLvl w:val="3"/>
    </w:pPr>
    <w:rPr>
      <w:bCs w:val="0"/>
      <w:sz w:val="24"/>
      <w:szCs w:val="28"/>
    </w:rPr>
  </w:style>
  <w:style w:type="paragraph" w:styleId="Heading5">
    <w:name w:val="heading 5"/>
    <w:basedOn w:val="Heading4"/>
    <w:next w:val="BodyText"/>
    <w:rsid w:val="0038543D"/>
    <w:pPr>
      <w:numPr>
        <w:ilvl w:val="4"/>
      </w:numPr>
      <w:outlineLvl w:val="4"/>
    </w:pPr>
    <w:rPr>
      <w:bCs/>
      <w:iCs w:val="0"/>
      <w:color w:val="404040" w:themeColor="text1" w:themeTint="BF"/>
      <w:szCs w:val="26"/>
    </w:rPr>
  </w:style>
  <w:style w:type="paragraph" w:styleId="Heading6">
    <w:name w:val="heading 6"/>
    <w:basedOn w:val="Heading5"/>
    <w:next w:val="BodyText"/>
    <w:rsid w:val="0038543D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1"/>
    <w:next w:val="BodyText"/>
    <w:autoRedefine/>
    <w:rsid w:val="0038543D"/>
    <w:pPr>
      <w:numPr>
        <w:ilvl w:val="6"/>
      </w:numPr>
      <w:outlineLvl w:val="6"/>
    </w:pPr>
    <w:rPr>
      <w:szCs w:val="24"/>
    </w:rPr>
  </w:style>
  <w:style w:type="paragraph" w:styleId="Heading8">
    <w:name w:val="heading 8"/>
    <w:basedOn w:val="Heading7"/>
    <w:next w:val="BodyText"/>
    <w:rsid w:val="0038543D"/>
    <w:pPr>
      <w:numPr>
        <w:ilvl w:val="7"/>
      </w:numPr>
      <w:spacing w:before="60" w:after="60"/>
      <w:outlineLvl w:val="7"/>
    </w:pPr>
    <w:rPr>
      <w:iCs/>
      <w:sz w:val="28"/>
    </w:rPr>
  </w:style>
  <w:style w:type="paragraph" w:styleId="Heading9">
    <w:name w:val="heading 9"/>
    <w:basedOn w:val="Heading8"/>
    <w:next w:val="BodyText"/>
    <w:rsid w:val="0038543D"/>
    <w:pPr>
      <w:numPr>
        <w:ilvl w:val="8"/>
      </w:numPr>
      <w:outlineLvl w:val="8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Single">
    <w:name w:val="*Body Single"/>
    <w:basedOn w:val="BodyText"/>
    <w:rsid w:val="0038543D"/>
    <w:pPr>
      <w:spacing w:after="0"/>
    </w:pPr>
  </w:style>
  <w:style w:type="paragraph" w:customStyle="1" w:styleId="TableText10Single">
    <w:name w:val="*Table Text 10 Single"/>
    <w:basedOn w:val="Normal"/>
    <w:link w:val="TableText10SingleChar"/>
    <w:rsid w:val="0038543D"/>
    <w:rPr>
      <w:rFonts w:ascii="Times New Roman" w:hAnsi="Times New Roman"/>
      <w:color w:val="auto"/>
      <w:sz w:val="18"/>
    </w:rPr>
  </w:style>
  <w:style w:type="paragraph" w:customStyle="1" w:styleId="TableText10Double">
    <w:name w:val="*Table Text 10 Double"/>
    <w:basedOn w:val="TableText10Single"/>
    <w:rsid w:val="0038543D"/>
    <w:pPr>
      <w:spacing w:after="60"/>
    </w:pPr>
  </w:style>
  <w:style w:type="paragraph" w:customStyle="1" w:styleId="BlindParagraph">
    <w:name w:val="*Blind Paragraph"/>
    <w:basedOn w:val="BodySingle"/>
    <w:rsid w:val="0038543D"/>
    <w:pPr>
      <w:tabs>
        <w:tab w:val="center" w:pos="4320"/>
        <w:tab w:val="right" w:pos="8640"/>
      </w:tabs>
      <w:spacing w:line="80" w:lineRule="exact"/>
    </w:pPr>
    <w:rPr>
      <w:sz w:val="4"/>
      <w:szCs w:val="4"/>
    </w:rPr>
  </w:style>
  <w:style w:type="paragraph" w:customStyle="1" w:styleId="HeadingManual1">
    <w:name w:val="*Heading Manual#1"/>
    <w:basedOn w:val="Heading1"/>
    <w:next w:val="BodyText"/>
    <w:link w:val="HeadingManual1Char"/>
    <w:rsid w:val="0038543D"/>
    <w:pPr>
      <w:numPr>
        <w:numId w:val="0"/>
      </w:numPr>
    </w:pPr>
  </w:style>
  <w:style w:type="paragraph" w:customStyle="1" w:styleId="HeadingManual2">
    <w:name w:val="*Heading Manual#2"/>
    <w:basedOn w:val="HeadingManual1"/>
    <w:next w:val="BodyText"/>
    <w:rsid w:val="0038543D"/>
    <w:pPr>
      <w:tabs>
        <w:tab w:val="left" w:pos="1080"/>
      </w:tabs>
      <w:spacing w:before="60" w:after="60"/>
      <w:outlineLvl w:val="1"/>
    </w:pPr>
    <w:rPr>
      <w:sz w:val="28"/>
    </w:rPr>
  </w:style>
  <w:style w:type="paragraph" w:customStyle="1" w:styleId="HeadingManual3">
    <w:name w:val="*Heading Manual#3"/>
    <w:basedOn w:val="HeadingManual2"/>
    <w:next w:val="BodyText"/>
    <w:rsid w:val="0038543D"/>
    <w:pPr>
      <w:tabs>
        <w:tab w:val="left" w:pos="1267"/>
      </w:tabs>
      <w:outlineLvl w:val="2"/>
    </w:pPr>
    <w:rPr>
      <w:sz w:val="26"/>
      <w:szCs w:val="24"/>
    </w:rPr>
  </w:style>
  <w:style w:type="paragraph" w:customStyle="1" w:styleId="HeadingManual4">
    <w:name w:val="*Heading Manual#4"/>
    <w:basedOn w:val="HeadingManual3"/>
    <w:next w:val="BodyText"/>
    <w:rsid w:val="0038543D"/>
    <w:pPr>
      <w:tabs>
        <w:tab w:val="left" w:pos="1440"/>
      </w:tabs>
      <w:outlineLvl w:val="3"/>
    </w:pPr>
    <w:rPr>
      <w:sz w:val="24"/>
    </w:rPr>
  </w:style>
  <w:style w:type="paragraph" w:customStyle="1" w:styleId="HeadingManual5">
    <w:name w:val="*Heading Manual#5"/>
    <w:basedOn w:val="HeadingManual4"/>
    <w:next w:val="BodyText"/>
    <w:rsid w:val="0038543D"/>
    <w:pPr>
      <w:tabs>
        <w:tab w:val="left" w:pos="1627"/>
      </w:tabs>
      <w:outlineLvl w:val="4"/>
    </w:pPr>
    <w:rPr>
      <w:color w:val="404040" w:themeColor="text1" w:themeTint="BF"/>
    </w:rPr>
  </w:style>
  <w:style w:type="paragraph" w:customStyle="1" w:styleId="Bullet1Single0">
    <w:name w:val="*Bullet #1 Single"/>
    <w:basedOn w:val="BodyText"/>
    <w:rsid w:val="001A571D"/>
    <w:pPr>
      <w:numPr>
        <w:numId w:val="1"/>
      </w:numPr>
      <w:spacing w:after="0"/>
      <w:ind w:left="360" w:hanging="360"/>
    </w:pPr>
  </w:style>
  <w:style w:type="table" w:styleId="TableGrid8">
    <w:name w:val="Table Grid 8"/>
    <w:basedOn w:val="TableNormal"/>
    <w:rsid w:val="0038543D"/>
    <w:rPr>
      <w:rFonts w:ascii="Arial" w:hAnsi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2Single0">
    <w:name w:val="*Bullet #2 Single"/>
    <w:basedOn w:val="BodyText"/>
    <w:rsid w:val="001A571D"/>
    <w:pPr>
      <w:numPr>
        <w:numId w:val="4"/>
      </w:numPr>
      <w:spacing w:after="0"/>
      <w:ind w:left="720"/>
    </w:pPr>
  </w:style>
  <w:style w:type="paragraph" w:customStyle="1" w:styleId="Bullet2Double0">
    <w:name w:val="*Bullet #2 Double"/>
    <w:basedOn w:val="Bullet1Single0"/>
    <w:next w:val="BodyText"/>
    <w:rsid w:val="001A571D"/>
    <w:pPr>
      <w:numPr>
        <w:numId w:val="3"/>
      </w:numPr>
      <w:spacing w:after="180"/>
      <w:ind w:left="720"/>
    </w:pPr>
  </w:style>
  <w:style w:type="paragraph" w:customStyle="1" w:styleId="Bullet3Single">
    <w:name w:val="*Bullet #3 Single"/>
    <w:basedOn w:val="BodyText"/>
    <w:rsid w:val="001A571D"/>
    <w:pPr>
      <w:numPr>
        <w:numId w:val="5"/>
      </w:numPr>
      <w:spacing w:after="0"/>
      <w:ind w:left="1080" w:hanging="360"/>
    </w:pPr>
  </w:style>
  <w:style w:type="paragraph" w:customStyle="1" w:styleId="Bullet3Double">
    <w:name w:val="*Bullet #3 Double"/>
    <w:basedOn w:val="Bullet3Single"/>
    <w:next w:val="BodyText"/>
    <w:rsid w:val="0038543D"/>
    <w:pPr>
      <w:spacing w:after="180"/>
    </w:pPr>
  </w:style>
  <w:style w:type="paragraph" w:customStyle="1" w:styleId="NumbersAuto">
    <w:name w:val="*Numbers (Auto)"/>
    <w:basedOn w:val="BodyText"/>
    <w:rsid w:val="0038543D"/>
    <w:pPr>
      <w:numPr>
        <w:numId w:val="9"/>
      </w:numPr>
      <w:spacing w:after="0"/>
    </w:pPr>
  </w:style>
  <w:style w:type="character" w:styleId="Hyperlink">
    <w:name w:val="Hyperlink"/>
    <w:uiPriority w:val="99"/>
    <w:rsid w:val="0038543D"/>
    <w:rPr>
      <w:rFonts w:ascii="Times New Roman" w:hAnsi="Times New Roman"/>
      <w:color w:val="auto"/>
      <w:sz w:val="24"/>
      <w:szCs w:val="18"/>
      <w:u w:val="single"/>
    </w:rPr>
  </w:style>
  <w:style w:type="paragraph" w:customStyle="1" w:styleId="TableFigureCaption">
    <w:name w:val="*Table/Figure Caption"/>
    <w:basedOn w:val="TableHeading10"/>
    <w:next w:val="TableText10Single"/>
    <w:rsid w:val="0038543D"/>
    <w:pPr>
      <w:spacing w:after="60"/>
    </w:pPr>
    <w:rPr>
      <w:rFonts w:ascii="Times New Roman Bold" w:hAnsi="Times New Roman Bold"/>
      <w:caps w:val="0"/>
      <w:szCs w:val="18"/>
    </w:rPr>
  </w:style>
  <w:style w:type="paragraph" w:customStyle="1" w:styleId="TableHeading10">
    <w:name w:val="*Table Heading 10"/>
    <w:basedOn w:val="TableText10Single"/>
    <w:rsid w:val="0038543D"/>
    <w:pPr>
      <w:keepNext/>
    </w:pPr>
    <w:rPr>
      <w:b/>
      <w:caps/>
      <w:color w:val="000000"/>
    </w:rPr>
  </w:style>
  <w:style w:type="paragraph" w:customStyle="1" w:styleId="Footer">
    <w:name w:val="*Footer"/>
    <w:basedOn w:val="Header"/>
    <w:rsid w:val="0038543D"/>
    <w:pPr>
      <w:tabs>
        <w:tab w:val="right" w:pos="9360"/>
      </w:tabs>
      <w:jc w:val="left"/>
    </w:pPr>
  </w:style>
  <w:style w:type="paragraph" w:customStyle="1" w:styleId="HeadingManual6">
    <w:name w:val="*Heading Manual#6"/>
    <w:basedOn w:val="HeadingManual5"/>
    <w:next w:val="BodyText"/>
    <w:rsid w:val="0038543D"/>
    <w:pPr>
      <w:tabs>
        <w:tab w:val="left" w:pos="1800"/>
      </w:tabs>
      <w:outlineLvl w:val="5"/>
    </w:pPr>
  </w:style>
  <w:style w:type="paragraph" w:styleId="TOC1">
    <w:name w:val="toc 1"/>
    <w:basedOn w:val="BodyText"/>
    <w:next w:val="TOC2"/>
    <w:uiPriority w:val="39"/>
    <w:rsid w:val="0038543D"/>
    <w:pPr>
      <w:tabs>
        <w:tab w:val="right" w:leader="dot" w:pos="9360"/>
      </w:tabs>
      <w:spacing w:before="60" w:after="60"/>
      <w:ind w:left="230" w:right="720" w:hanging="230"/>
    </w:pPr>
    <w:rPr>
      <w:rFonts w:eastAsia="Arial Unicode MS"/>
      <w:b/>
      <w:noProof/>
      <w:color w:val="000000"/>
      <w:lang w:eastAsia="zh-CN"/>
    </w:rPr>
  </w:style>
  <w:style w:type="paragraph" w:styleId="TOC2">
    <w:name w:val="toc 2"/>
    <w:basedOn w:val="TOC1"/>
    <w:uiPriority w:val="39"/>
    <w:rsid w:val="0038543D"/>
    <w:pPr>
      <w:ind w:left="634" w:hanging="346"/>
    </w:pPr>
    <w:rPr>
      <w:b w:val="0"/>
      <w:szCs w:val="18"/>
    </w:rPr>
  </w:style>
  <w:style w:type="paragraph" w:styleId="TOC3">
    <w:name w:val="toc 3"/>
    <w:basedOn w:val="TOC2"/>
    <w:uiPriority w:val="39"/>
    <w:rsid w:val="0038543D"/>
    <w:pPr>
      <w:ind w:left="1094" w:hanging="518"/>
    </w:pPr>
  </w:style>
  <w:style w:type="paragraph" w:styleId="TOC4">
    <w:name w:val="toc 4"/>
    <w:basedOn w:val="TOC3"/>
    <w:uiPriority w:val="39"/>
    <w:rsid w:val="0038543D"/>
    <w:pPr>
      <w:ind w:left="1541" w:hanging="677"/>
    </w:pPr>
  </w:style>
  <w:style w:type="paragraph" w:styleId="TOC5">
    <w:name w:val="toc 5"/>
    <w:basedOn w:val="TOC4"/>
    <w:rsid w:val="0038543D"/>
    <w:pPr>
      <w:ind w:left="2070" w:hanging="936"/>
    </w:pPr>
  </w:style>
  <w:style w:type="character" w:styleId="PageNumber">
    <w:name w:val="page number"/>
    <w:rsid w:val="0038543D"/>
    <w:rPr>
      <w:rFonts w:ascii="Arial" w:hAnsi="Arial"/>
      <w:b w:val="0"/>
      <w:sz w:val="18"/>
      <w:szCs w:val="18"/>
    </w:rPr>
  </w:style>
  <w:style w:type="paragraph" w:customStyle="1" w:styleId="Header">
    <w:name w:val="*Header"/>
    <w:rsid w:val="001126EB"/>
    <w:pPr>
      <w:jc w:val="right"/>
    </w:pPr>
    <w:rPr>
      <w:rFonts w:ascii="Arial" w:hAnsi="Arial"/>
      <w:noProof/>
      <w:color w:val="000000"/>
      <w:sz w:val="18"/>
      <w:szCs w:val="18"/>
      <w:lang w:val="en-US" w:eastAsia="en-US"/>
    </w:rPr>
  </w:style>
  <w:style w:type="paragraph" w:customStyle="1" w:styleId="BodyTextBold">
    <w:name w:val="*Body Text Bold"/>
    <w:basedOn w:val="Normal"/>
    <w:next w:val="NumbersAutoDouble"/>
    <w:rsid w:val="0038543D"/>
    <w:pPr>
      <w:spacing w:after="120"/>
    </w:pPr>
    <w:rPr>
      <w:b/>
    </w:rPr>
  </w:style>
  <w:style w:type="paragraph" w:customStyle="1" w:styleId="NumbersAutoDouble">
    <w:name w:val="*Numbers (Auto) Double"/>
    <w:basedOn w:val="NumbersAuto"/>
    <w:rsid w:val="0038543D"/>
    <w:pPr>
      <w:spacing w:after="180"/>
      <w:ind w:left="360"/>
    </w:pPr>
  </w:style>
  <w:style w:type="paragraph" w:customStyle="1" w:styleId="CoverText1">
    <w:name w:val="*Cover Text 1"/>
    <w:basedOn w:val="Normal"/>
    <w:rsid w:val="0038543D"/>
    <w:pPr>
      <w:spacing w:after="960"/>
    </w:pPr>
    <w:rPr>
      <w:b/>
      <w:sz w:val="34"/>
      <w:szCs w:val="44"/>
    </w:rPr>
  </w:style>
  <w:style w:type="paragraph" w:customStyle="1" w:styleId="TableofContents">
    <w:name w:val="*Table of Contents"/>
    <w:basedOn w:val="HeadingManual1"/>
    <w:next w:val="BodyText"/>
    <w:rsid w:val="0038543D"/>
    <w:pPr>
      <w:spacing w:after="320"/>
    </w:pPr>
  </w:style>
  <w:style w:type="paragraph" w:customStyle="1" w:styleId="CoverText2">
    <w:name w:val="*Cover Text 2"/>
    <w:basedOn w:val="Normal"/>
    <w:rsid w:val="0038543D"/>
    <w:rPr>
      <w:b/>
      <w:color w:val="auto"/>
      <w:sz w:val="24"/>
      <w:szCs w:val="24"/>
    </w:rPr>
  </w:style>
  <w:style w:type="paragraph" w:customStyle="1" w:styleId="TableText10Bold">
    <w:name w:val="*Table Text 10 Bold"/>
    <w:basedOn w:val="TableText10Single"/>
    <w:rsid w:val="0038543D"/>
    <w:rPr>
      <w:b/>
    </w:rPr>
  </w:style>
  <w:style w:type="paragraph" w:customStyle="1" w:styleId="BodyDouble">
    <w:name w:val="~Body Double"/>
    <w:basedOn w:val="BodyText"/>
    <w:unhideWhenUsed/>
    <w:rsid w:val="0038543D"/>
    <w:pPr>
      <w:shd w:val="clear" w:color="auto" w:fill="DBDCDD"/>
    </w:pPr>
  </w:style>
  <w:style w:type="paragraph" w:customStyle="1" w:styleId="TableText10Bullet1Single">
    <w:name w:val="*Table Text 10 Bullet #1 Single"/>
    <w:basedOn w:val="TableText10Single"/>
    <w:rsid w:val="001A571D"/>
    <w:pPr>
      <w:numPr>
        <w:numId w:val="12"/>
      </w:numPr>
      <w:ind w:left="216" w:hanging="216"/>
    </w:pPr>
  </w:style>
  <w:style w:type="paragraph" w:customStyle="1" w:styleId="TableText10Bullet1Double">
    <w:name w:val="*Table Text 10 Bullet #1 Double"/>
    <w:basedOn w:val="TableText10Bullet1Single"/>
    <w:rsid w:val="0038543D"/>
    <w:pPr>
      <w:spacing w:after="60"/>
    </w:pPr>
  </w:style>
  <w:style w:type="paragraph" w:customStyle="1" w:styleId="TableText10Bullet2Single">
    <w:name w:val="*Table Text 10 Bullet #2 Single"/>
    <w:basedOn w:val="TableText10Single"/>
    <w:rsid w:val="001A571D"/>
    <w:pPr>
      <w:numPr>
        <w:numId w:val="13"/>
      </w:numPr>
      <w:ind w:left="432" w:hanging="216"/>
    </w:pPr>
  </w:style>
  <w:style w:type="paragraph" w:customStyle="1" w:styleId="TableText10Bullet2Double">
    <w:name w:val="*Table Text 10 Bullet #2 Double"/>
    <w:basedOn w:val="TableText10Bullet2Single"/>
    <w:rsid w:val="0038543D"/>
    <w:pPr>
      <w:spacing w:after="60"/>
    </w:pPr>
    <w:rPr>
      <w:color w:val="000000"/>
    </w:rPr>
  </w:style>
  <w:style w:type="paragraph" w:customStyle="1" w:styleId="SidebarBullet1">
    <w:name w:val="*Sidebar Bullet 1"/>
    <w:basedOn w:val="SidebarText"/>
    <w:rsid w:val="001A571D"/>
    <w:pPr>
      <w:numPr>
        <w:numId w:val="10"/>
      </w:numPr>
      <w:spacing w:after="0"/>
      <w:ind w:left="216" w:hanging="216"/>
    </w:pPr>
  </w:style>
  <w:style w:type="paragraph" w:customStyle="1" w:styleId="SidebarText">
    <w:name w:val="*Sidebar Text"/>
    <w:basedOn w:val="TableText10Single"/>
    <w:rsid w:val="0038543D"/>
    <w:pPr>
      <w:spacing w:after="40" w:line="200" w:lineRule="exact"/>
    </w:pPr>
  </w:style>
  <w:style w:type="paragraph" w:customStyle="1" w:styleId="PPSubtitles">
    <w:name w:val="PP_Subtitles"/>
    <w:basedOn w:val="TableSubheading10"/>
    <w:next w:val="TableText10Single"/>
    <w:unhideWhenUsed/>
    <w:rsid w:val="0038543D"/>
  </w:style>
  <w:style w:type="paragraph" w:customStyle="1" w:styleId="TableSubheading10">
    <w:name w:val="*Table Subheading 10"/>
    <w:basedOn w:val="TableHeading10"/>
    <w:rsid w:val="0038543D"/>
    <w:pPr>
      <w:jc w:val="center"/>
    </w:pPr>
    <w:rPr>
      <w:caps w:val="0"/>
    </w:rPr>
  </w:style>
  <w:style w:type="table" w:styleId="TableGrid">
    <w:name w:val="Table Grid"/>
    <w:basedOn w:val="TableNormal"/>
    <w:uiPriority w:val="39"/>
    <w:rsid w:val="00B17B88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2" w:type="dxa"/>
        <w:right w:w="72" w:type="dxa"/>
      </w:tblCellMar>
    </w:tblPr>
  </w:style>
  <w:style w:type="paragraph" w:styleId="TableofFigures">
    <w:name w:val="table of figures"/>
    <w:basedOn w:val="TOC1"/>
    <w:uiPriority w:val="99"/>
    <w:rsid w:val="0038543D"/>
    <w:pPr>
      <w:spacing w:before="0" w:after="0"/>
      <w:ind w:left="1296" w:hanging="1296"/>
    </w:pPr>
    <w:rPr>
      <w:b w:val="0"/>
      <w:bCs/>
    </w:rPr>
  </w:style>
  <w:style w:type="paragraph" w:customStyle="1" w:styleId="CoverText3">
    <w:name w:val="*Cover Text 3"/>
    <w:basedOn w:val="CoverText2"/>
    <w:rsid w:val="0038543D"/>
    <w:pPr>
      <w:spacing w:after="120"/>
    </w:pPr>
    <w:rPr>
      <w:rFonts w:cs="Arial"/>
      <w:color w:val="7F7F7F"/>
      <w:sz w:val="22"/>
      <w:szCs w:val="32"/>
    </w:rPr>
  </w:style>
  <w:style w:type="paragraph" w:customStyle="1" w:styleId="Figure">
    <w:name w:val="*Figure"/>
    <w:basedOn w:val="BodyText"/>
    <w:next w:val="NumbersAutoDouble"/>
    <w:rsid w:val="0038543D"/>
    <w:pPr>
      <w:spacing w:after="60"/>
      <w:jc w:val="center"/>
    </w:pPr>
  </w:style>
  <w:style w:type="paragraph" w:customStyle="1" w:styleId="SidebarHead">
    <w:name w:val="*Sidebar Head"/>
    <w:basedOn w:val="TableHeading10"/>
    <w:next w:val="SidebarText"/>
    <w:rsid w:val="0038543D"/>
    <w:pPr>
      <w:spacing w:after="120"/>
      <w:jc w:val="center"/>
    </w:pPr>
  </w:style>
  <w:style w:type="paragraph" w:customStyle="1" w:styleId="ActionCaption">
    <w:name w:val="*Action Caption"/>
    <w:basedOn w:val="TableText10Double"/>
    <w:next w:val="TableText10Single"/>
    <w:rsid w:val="0038543D"/>
    <w:pPr>
      <w:spacing w:after="180"/>
    </w:pPr>
    <w:rPr>
      <w:i/>
    </w:rPr>
  </w:style>
  <w:style w:type="character" w:customStyle="1" w:styleId="H2">
    <w:name w:val="H2"/>
    <w:rsid w:val="0038543D"/>
    <w:rPr>
      <w:rFonts w:ascii="Times New Roman" w:hAnsi="Times New Roman"/>
      <w:b/>
      <w:shadow w:val="0"/>
      <w:color w:val="auto"/>
      <w:sz w:val="28"/>
    </w:rPr>
  </w:style>
  <w:style w:type="character" w:customStyle="1" w:styleId="H3">
    <w:name w:val="H3"/>
    <w:rsid w:val="0038543D"/>
    <w:rPr>
      <w:rFonts w:ascii="Times New Roman" w:hAnsi="Times New Roman"/>
      <w:b/>
      <w:shadow w:val="0"/>
      <w:color w:val="auto"/>
      <w:sz w:val="26"/>
    </w:rPr>
  </w:style>
  <w:style w:type="character" w:customStyle="1" w:styleId="H4">
    <w:name w:val="H4"/>
    <w:rsid w:val="0038543D"/>
    <w:rPr>
      <w:rFonts w:ascii="Times New Roman" w:hAnsi="Times New Roman"/>
      <w:b/>
      <w:i w:val="0"/>
      <w:shadow w:val="0"/>
      <w:color w:val="auto"/>
      <w:sz w:val="24"/>
    </w:rPr>
  </w:style>
  <w:style w:type="character" w:customStyle="1" w:styleId="H5">
    <w:name w:val="H5"/>
    <w:rsid w:val="0038543D"/>
    <w:rPr>
      <w:rFonts w:ascii="Times New Roman" w:hAnsi="Times New Roman"/>
      <w:color w:val="404040" w:themeColor="text1" w:themeTint="BF"/>
      <w:sz w:val="24"/>
    </w:rPr>
  </w:style>
  <w:style w:type="character" w:customStyle="1" w:styleId="H6">
    <w:name w:val="H6"/>
    <w:rsid w:val="0038543D"/>
    <w:rPr>
      <w:rFonts w:ascii="Times New Roman" w:hAnsi="Times New Roman"/>
      <w:b/>
      <w:i w:val="0"/>
      <w:shadow w:val="0"/>
      <w:color w:val="404040" w:themeColor="text1" w:themeTint="BF"/>
      <w:sz w:val="24"/>
    </w:rPr>
  </w:style>
  <w:style w:type="table" w:styleId="Table3Deffects3">
    <w:name w:val="Table 3D effects 3"/>
    <w:basedOn w:val="TableNormal"/>
    <w:rsid w:val="00B17B88"/>
    <w:rPr>
      <w:rFonts w:asciiTheme="minorHAnsi" w:hAnsiTheme="minorHAns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PProject">
    <w:name w:val="PP_Project"/>
    <w:basedOn w:val="TableHeading10"/>
    <w:rsid w:val="0038543D"/>
    <w:rPr>
      <w:caps w:val="0"/>
      <w:szCs w:val="22"/>
    </w:rPr>
  </w:style>
  <w:style w:type="table" w:customStyle="1" w:styleId="TableBandMatrix">
    <w:name w:val="TableBandMatrix"/>
    <w:basedOn w:val="TableNormal"/>
    <w:rsid w:val="00B17B88"/>
    <w:rPr>
      <w:rFonts w:asciiTheme="minorHAnsi" w:hAnsiTheme="minorHAnsi"/>
    </w:rPr>
    <w:tblPr>
      <w:tblStyleRowBandSize w:val="1"/>
      <w:tblStyleColBandSize w:val="1"/>
      <w:jc w:val="center"/>
      <w:tblBorders>
        <w:bottom w:val="single" w:sz="8" w:space="0" w:color="auto"/>
        <w:insideV w:val="single" w:sz="2" w:space="0" w:color="808080"/>
      </w:tblBorders>
      <w:tblCellMar>
        <w:top w:w="43" w:type="dxa"/>
        <w:left w:w="43" w:type="dxa"/>
        <w:right w:w="43" w:type="dxa"/>
      </w:tblCellMar>
    </w:tblPr>
    <w:trPr>
      <w:jc w:val="center"/>
    </w:trPr>
    <w:tcPr>
      <w:shd w:val="clear" w:color="auto" w:fill="auto"/>
    </w:tcPr>
    <w:tblStylePr w:type="firstRow">
      <w:pPr>
        <w:jc w:val="left"/>
      </w:pPr>
      <w:rPr>
        <w:b w:val="0"/>
        <w:bCs/>
        <w:color w:val="FFFFFF"/>
      </w:rPr>
      <w:tblPr/>
      <w:trPr>
        <w:tblHeader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DCDD"/>
      </w:tcPr>
    </w:tblStylePr>
    <w:tblStylePr w:type="neCel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>
        <w:jc w:val="center"/>
      </w:pPr>
    </w:tblStylePr>
    <w:tblStylePr w:type="swCell">
      <w:rPr>
        <w:color w:val="auto"/>
      </w:rPr>
    </w:tblStylePr>
  </w:style>
  <w:style w:type="paragraph" w:customStyle="1" w:styleId="RBullet1">
    <w:name w:val="R_Bullet 1"/>
    <w:basedOn w:val="RBodyText"/>
    <w:link w:val="RBullet1Char"/>
    <w:rsid w:val="0038543D"/>
    <w:pPr>
      <w:numPr>
        <w:numId w:val="21"/>
      </w:numPr>
      <w:spacing w:after="0"/>
    </w:pPr>
  </w:style>
  <w:style w:type="paragraph" w:customStyle="1" w:styleId="RBodyText">
    <w:name w:val="R_Body Text"/>
    <w:basedOn w:val="BodyText"/>
    <w:link w:val="RBodyTextChar"/>
    <w:rsid w:val="0038543D"/>
  </w:style>
  <w:style w:type="paragraph" w:customStyle="1" w:styleId="RBullet2">
    <w:name w:val="R_Bullet 2"/>
    <w:basedOn w:val="RBullet1"/>
    <w:rsid w:val="0038543D"/>
    <w:pPr>
      <w:spacing w:after="180"/>
    </w:pPr>
  </w:style>
  <w:style w:type="paragraph" w:customStyle="1" w:styleId="RCompany">
    <w:name w:val="R_Company"/>
    <w:basedOn w:val="HeadingManual4"/>
    <w:next w:val="RPositDates"/>
    <w:rsid w:val="0038543D"/>
    <w:pPr>
      <w:tabs>
        <w:tab w:val="clear" w:pos="1080"/>
        <w:tab w:val="clear" w:pos="1267"/>
        <w:tab w:val="clear" w:pos="1440"/>
        <w:tab w:val="right" w:pos="9360"/>
      </w:tabs>
    </w:pPr>
    <w:rPr>
      <w:lang w:eastAsia="zh-CN"/>
    </w:rPr>
  </w:style>
  <w:style w:type="paragraph" w:customStyle="1" w:styleId="RPositDates">
    <w:name w:val="R_Posit/Dates"/>
    <w:basedOn w:val="RBodyText"/>
    <w:next w:val="RBodySingle"/>
    <w:link w:val="RPositDatesChar"/>
    <w:rsid w:val="0038543D"/>
    <w:pPr>
      <w:keepNext/>
      <w:tabs>
        <w:tab w:val="right" w:pos="9360"/>
      </w:tabs>
      <w:spacing w:after="0"/>
    </w:pPr>
    <w:rPr>
      <w:b/>
    </w:rPr>
  </w:style>
  <w:style w:type="paragraph" w:customStyle="1" w:styleId="RHeadings">
    <w:name w:val="R_Headings"/>
    <w:basedOn w:val="HeadingManual3"/>
    <w:next w:val="RReq"/>
    <w:rsid w:val="0038543D"/>
    <w:pPr>
      <w:outlineLvl w:val="4"/>
    </w:pPr>
  </w:style>
  <w:style w:type="paragraph" w:customStyle="1" w:styleId="RName">
    <w:name w:val="R_Name"/>
    <w:basedOn w:val="HeadingManual1"/>
    <w:next w:val="RBodySingle"/>
    <w:link w:val="RNameChar"/>
    <w:rsid w:val="0038543D"/>
    <w:pPr>
      <w:tabs>
        <w:tab w:val="right" w:pos="9360"/>
      </w:tabs>
      <w:spacing w:after="0"/>
    </w:pPr>
    <w:rPr>
      <w:szCs w:val="24"/>
    </w:rPr>
  </w:style>
  <w:style w:type="paragraph" w:customStyle="1" w:styleId="RBodySingle">
    <w:name w:val="R_Body Single"/>
    <w:basedOn w:val="BodySingle"/>
    <w:next w:val="RBodyText"/>
    <w:rsid w:val="0038543D"/>
  </w:style>
  <w:style w:type="paragraph" w:customStyle="1" w:styleId="FooterStatement">
    <w:name w:val="*Footer Statement"/>
    <w:aliases w:val="fs,Footer Statement"/>
    <w:rsid w:val="0038543D"/>
    <w:rPr>
      <w:rFonts w:ascii="Arial" w:hAnsi="Arial"/>
      <w:color w:val="000000"/>
      <w:sz w:val="16"/>
      <w:szCs w:val="13"/>
      <w:lang w:val="en-US" w:eastAsia="en-US"/>
    </w:rPr>
  </w:style>
  <w:style w:type="paragraph" w:customStyle="1" w:styleId="SidebarBullet2">
    <w:name w:val="*Sidebar Bullet 2"/>
    <w:basedOn w:val="SidebarBullet1"/>
    <w:next w:val="SidebarText"/>
    <w:rsid w:val="0038543D"/>
    <w:pPr>
      <w:spacing w:after="60"/>
    </w:pPr>
  </w:style>
  <w:style w:type="paragraph" w:customStyle="1" w:styleId="Bullet1Double">
    <w:name w:val="~Bullet #1 Double"/>
    <w:basedOn w:val="Bullet1Single"/>
    <w:unhideWhenUsed/>
    <w:rsid w:val="0038543D"/>
    <w:pPr>
      <w:numPr>
        <w:numId w:val="17"/>
      </w:numPr>
      <w:spacing w:after="120"/>
    </w:pPr>
  </w:style>
  <w:style w:type="paragraph" w:customStyle="1" w:styleId="Bullet1Single">
    <w:name w:val="~Bullet #1 Single"/>
    <w:basedOn w:val="BodyDouble"/>
    <w:unhideWhenUsed/>
    <w:rsid w:val="0038543D"/>
    <w:pPr>
      <w:numPr>
        <w:numId w:val="16"/>
      </w:numPr>
      <w:spacing w:after="0"/>
    </w:pPr>
  </w:style>
  <w:style w:type="paragraph" w:customStyle="1" w:styleId="Bullet2Double">
    <w:name w:val="~Bullet #2 Double"/>
    <w:basedOn w:val="Bullet2Single"/>
    <w:unhideWhenUsed/>
    <w:rsid w:val="00402D84"/>
    <w:pPr>
      <w:numPr>
        <w:numId w:val="19"/>
      </w:numPr>
      <w:spacing w:after="120"/>
      <w:ind w:left="720"/>
    </w:pPr>
  </w:style>
  <w:style w:type="paragraph" w:customStyle="1" w:styleId="Bullet2Single">
    <w:name w:val="~Bullet #2 Single"/>
    <w:basedOn w:val="BodyDouble"/>
    <w:unhideWhenUsed/>
    <w:rsid w:val="00402D84"/>
    <w:pPr>
      <w:numPr>
        <w:numId w:val="18"/>
      </w:numPr>
      <w:spacing w:after="0"/>
      <w:ind w:left="720"/>
    </w:pPr>
  </w:style>
  <w:style w:type="paragraph" w:customStyle="1" w:styleId="HeadingManual10">
    <w:name w:val="~Heading Manual#1"/>
    <w:basedOn w:val="HeadingManual4"/>
    <w:next w:val="BodyDouble"/>
    <w:unhideWhenUsed/>
    <w:rsid w:val="0038543D"/>
    <w:pPr>
      <w:shd w:val="clear" w:color="auto" w:fill="DBDCDD"/>
      <w:tabs>
        <w:tab w:val="left" w:pos="907"/>
      </w:tabs>
      <w:ind w:left="360" w:hanging="360"/>
    </w:pPr>
  </w:style>
  <w:style w:type="paragraph" w:customStyle="1" w:styleId="HeadingManual20">
    <w:name w:val="~Heading Manual#2"/>
    <w:basedOn w:val="HeadingManual10"/>
    <w:next w:val="BodyDouble"/>
    <w:unhideWhenUsed/>
    <w:rsid w:val="0038543D"/>
    <w:pPr>
      <w:ind w:left="720"/>
    </w:pPr>
    <w:rPr>
      <w:b w:val="0"/>
    </w:rPr>
  </w:style>
  <w:style w:type="paragraph" w:customStyle="1" w:styleId="HeadingManual30">
    <w:name w:val="~Heading Manual#3"/>
    <w:basedOn w:val="HeadingManual10"/>
    <w:next w:val="BodyDouble"/>
    <w:unhideWhenUsed/>
    <w:rsid w:val="0038543D"/>
    <w:pPr>
      <w:ind w:left="1350" w:hanging="450"/>
    </w:pPr>
    <w:rPr>
      <w:b w:val="0"/>
    </w:rPr>
  </w:style>
  <w:style w:type="paragraph" w:customStyle="1" w:styleId="SidebarFullTheme">
    <w:name w:val="*Sidebar Full Theme"/>
    <w:basedOn w:val="CalloutText"/>
    <w:next w:val="BodyText"/>
    <w:rsid w:val="006E7003"/>
    <w:pPr>
      <w:spacing w:after="180"/>
    </w:pPr>
    <w:rPr>
      <w:color w:val="000000"/>
    </w:rPr>
  </w:style>
  <w:style w:type="table" w:styleId="TableGrid1">
    <w:name w:val="Table Grid 1"/>
    <w:basedOn w:val="TableNormal"/>
    <w:rsid w:val="0038543D"/>
    <w:rPr>
      <w:rFonts w:ascii="Arial" w:hAnsi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Caption">
    <w:name w:val="*Table Caption"/>
    <w:basedOn w:val="TableFigureCaption"/>
    <w:rsid w:val="0038543D"/>
  </w:style>
  <w:style w:type="table" w:customStyle="1" w:styleId="TableStd">
    <w:name w:val="TableStd"/>
    <w:basedOn w:val="TableNormal"/>
    <w:uiPriority w:val="99"/>
    <w:rsid w:val="00B17B88"/>
    <w:rPr>
      <w:rFonts w:asciiTheme="minorHAnsi" w:hAnsiTheme="minorHAnsi"/>
    </w:rPr>
    <w:tblPr>
      <w:jc w:val="center"/>
      <w:tblBorders>
        <w:top w:val="single" w:sz="2" w:space="0" w:color="auto"/>
        <w:bottom w:val="single" w:sz="8" w:space="0" w:color="auto"/>
        <w:insideH w:val="single" w:sz="2" w:space="0" w:color="auto"/>
        <w:insideV w:val="single" w:sz="2" w:space="0" w:color="808080"/>
      </w:tblBorders>
      <w:tblCellMar>
        <w:top w:w="43" w:type="dxa"/>
        <w:left w:w="43" w:type="dxa"/>
        <w:right w:w="43" w:type="dxa"/>
      </w:tblCellMar>
    </w:tblPr>
    <w:trPr>
      <w:jc w:val="center"/>
    </w:trPr>
    <w:tcPr>
      <w:shd w:val="clear" w:color="auto" w:fill="auto"/>
    </w:tcPr>
    <w:tblStylePr w:type="firstRow">
      <w:pPr>
        <w:jc w:val="left"/>
      </w:pPr>
      <w:tblPr/>
      <w:trPr>
        <w:tblHeader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SOWText">
    <w:name w:val="_SOW Text"/>
    <w:rsid w:val="0038543D"/>
    <w:pPr>
      <w:shd w:val="clear" w:color="auto" w:fill="EAF1DD"/>
      <w:spacing w:after="60"/>
    </w:pPr>
    <w:rPr>
      <w:rFonts w:ascii="Arial" w:hAnsi="Arial"/>
      <w:sz w:val="16"/>
      <w:lang w:val="en-US" w:eastAsia="en-US"/>
    </w:rPr>
  </w:style>
  <w:style w:type="paragraph" w:customStyle="1" w:styleId="SOWBullet1">
    <w:name w:val="_SOW Bullet 1"/>
    <w:basedOn w:val="SOWText"/>
    <w:rsid w:val="00402D84"/>
    <w:pPr>
      <w:numPr>
        <w:numId w:val="14"/>
      </w:numPr>
      <w:spacing w:after="0"/>
      <w:ind w:left="216" w:hanging="216"/>
    </w:pPr>
  </w:style>
  <w:style w:type="paragraph" w:customStyle="1" w:styleId="SOWBullet2">
    <w:name w:val="_SOW Bullet 2"/>
    <w:basedOn w:val="SOWBullet1"/>
    <w:next w:val="SOWText"/>
    <w:rsid w:val="0038543D"/>
    <w:pPr>
      <w:spacing w:after="60"/>
    </w:pPr>
  </w:style>
  <w:style w:type="paragraph" w:customStyle="1" w:styleId="SOWDash1">
    <w:name w:val="_SOW Dash 1"/>
    <w:basedOn w:val="SOWBullet1"/>
    <w:rsid w:val="00402D84"/>
    <w:pPr>
      <w:numPr>
        <w:numId w:val="15"/>
      </w:numPr>
      <w:ind w:left="432" w:hanging="216"/>
    </w:pPr>
  </w:style>
  <w:style w:type="paragraph" w:customStyle="1" w:styleId="SOWDash2">
    <w:name w:val="_SOW Dash 2"/>
    <w:basedOn w:val="SOWDash1"/>
    <w:next w:val="SOWText"/>
    <w:rsid w:val="0038543D"/>
    <w:pPr>
      <w:spacing w:after="60"/>
    </w:pPr>
  </w:style>
  <w:style w:type="paragraph" w:customStyle="1" w:styleId="SOWHead">
    <w:name w:val="_SOW Head"/>
    <w:basedOn w:val="SOWText"/>
    <w:next w:val="SOWText"/>
    <w:rsid w:val="0038543D"/>
    <w:pPr>
      <w:keepNext/>
      <w:spacing w:after="0"/>
    </w:pPr>
    <w:rPr>
      <w:b/>
    </w:rPr>
  </w:style>
  <w:style w:type="paragraph" w:customStyle="1" w:styleId="SOWLevel1indent">
    <w:name w:val="_SOW Level 1 indent"/>
    <w:basedOn w:val="SOWText"/>
    <w:next w:val="SOWText"/>
    <w:rsid w:val="0038543D"/>
    <w:pPr>
      <w:ind w:left="216" w:hanging="216"/>
    </w:pPr>
    <w:rPr>
      <w:rFonts w:eastAsia="Arial Unicode MS"/>
      <w:noProof/>
      <w:lang w:eastAsia="zh-CN"/>
    </w:rPr>
  </w:style>
  <w:style w:type="paragraph" w:customStyle="1" w:styleId="SOWLevel2Indent">
    <w:name w:val="_SOW Level 2 Indent"/>
    <w:basedOn w:val="SOWText"/>
    <w:next w:val="SOWText"/>
    <w:rsid w:val="0038543D"/>
    <w:pPr>
      <w:ind w:left="504" w:hanging="288"/>
    </w:pPr>
  </w:style>
  <w:style w:type="paragraph" w:customStyle="1" w:styleId="SOWLevel3Ident">
    <w:name w:val="_SOW Level 3 Ident"/>
    <w:basedOn w:val="SOWText"/>
    <w:next w:val="SOWText"/>
    <w:rsid w:val="0038543D"/>
    <w:pPr>
      <w:ind w:left="792" w:hanging="288"/>
    </w:pPr>
  </w:style>
  <w:style w:type="paragraph" w:customStyle="1" w:styleId="EvalText">
    <w:name w:val="_Eval Text"/>
    <w:basedOn w:val="SOWText"/>
    <w:rsid w:val="0038543D"/>
    <w:pPr>
      <w:shd w:val="clear" w:color="auto" w:fill="FDE9D9"/>
    </w:pPr>
  </w:style>
  <w:style w:type="paragraph" w:customStyle="1" w:styleId="EvalHead">
    <w:name w:val="_Eval Head"/>
    <w:basedOn w:val="SOWText"/>
    <w:next w:val="EvalText"/>
    <w:rsid w:val="0038543D"/>
    <w:pPr>
      <w:keepNext/>
      <w:shd w:val="clear" w:color="auto" w:fill="FDE9D9"/>
    </w:pPr>
    <w:rPr>
      <w:b/>
    </w:rPr>
  </w:style>
  <w:style w:type="paragraph" w:customStyle="1" w:styleId="RDash1">
    <w:name w:val="R_Dash 1"/>
    <w:basedOn w:val="RBodyText"/>
    <w:rsid w:val="001A571D"/>
    <w:pPr>
      <w:numPr>
        <w:numId w:val="22"/>
      </w:numPr>
      <w:spacing w:after="0"/>
      <w:ind w:left="432" w:hanging="216"/>
    </w:pPr>
  </w:style>
  <w:style w:type="paragraph" w:customStyle="1" w:styleId="RDash2">
    <w:name w:val="R_Dash 2"/>
    <w:basedOn w:val="RDash1"/>
    <w:next w:val="RBodyText"/>
    <w:rsid w:val="0038543D"/>
    <w:pPr>
      <w:spacing w:after="180"/>
    </w:pPr>
  </w:style>
  <w:style w:type="paragraph" w:customStyle="1" w:styleId="SidebarDash1">
    <w:name w:val="*Sidebar Dash 1"/>
    <w:basedOn w:val="SidebarText"/>
    <w:rsid w:val="001A571D"/>
    <w:pPr>
      <w:numPr>
        <w:numId w:val="11"/>
      </w:numPr>
      <w:spacing w:after="0"/>
      <w:ind w:left="432" w:hanging="216"/>
    </w:pPr>
    <w:rPr>
      <w:rFonts w:cs="Arial"/>
    </w:rPr>
  </w:style>
  <w:style w:type="paragraph" w:customStyle="1" w:styleId="SidebarDash2">
    <w:name w:val="*Sidebar Dash 2"/>
    <w:basedOn w:val="SidebarDash1"/>
    <w:next w:val="SidebarText"/>
    <w:rsid w:val="0038543D"/>
    <w:pPr>
      <w:spacing w:after="60"/>
    </w:pPr>
  </w:style>
  <w:style w:type="paragraph" w:customStyle="1" w:styleId="RReq">
    <w:name w:val="R_Req"/>
    <w:basedOn w:val="RBodyText"/>
    <w:next w:val="RBodyText"/>
    <w:rsid w:val="0038543D"/>
    <w:pPr>
      <w:keepNext/>
      <w:pBdr>
        <w:left w:val="single" w:sz="12" w:space="4" w:color="DDDDDD"/>
        <w:bottom w:val="single" w:sz="12" w:space="1" w:color="DDDDDD"/>
        <w:right w:val="single" w:sz="12" w:space="4" w:color="DDDDDD"/>
      </w:pBdr>
      <w:shd w:val="clear" w:color="auto" w:fill="DBDCDD"/>
      <w:spacing w:after="80"/>
      <w:ind w:left="72"/>
    </w:pPr>
    <w:rPr>
      <w:bCs/>
      <w:sz w:val="16"/>
    </w:rPr>
  </w:style>
  <w:style w:type="table" w:customStyle="1" w:styleId="TableNoGrid">
    <w:name w:val="TableNoGrid"/>
    <w:basedOn w:val="TableNormal"/>
    <w:uiPriority w:val="99"/>
    <w:rsid w:val="0038543D"/>
    <w:tblPr>
      <w:tblCellMar>
        <w:left w:w="0" w:type="dxa"/>
        <w:right w:w="0" w:type="dxa"/>
      </w:tblCellMar>
    </w:tblPr>
  </w:style>
  <w:style w:type="table" w:styleId="PlainTable1">
    <w:name w:val="Plain Table 1"/>
    <w:basedOn w:val="TableNormal"/>
    <w:uiPriority w:val="41"/>
    <w:rsid w:val="00B17B88"/>
    <w:rPr>
      <w:rFonts w:asciiTheme="minorHAnsi" w:hAnsiTheme="minorHAnsi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RLine">
    <w:name w:val="R_Line"/>
    <w:basedOn w:val="BodyText"/>
    <w:rsid w:val="0038543D"/>
    <w:pPr>
      <w:pBdr>
        <w:top w:val="single" w:sz="2" w:space="1" w:color="000000"/>
      </w:pBdr>
      <w:tabs>
        <w:tab w:val="left" w:pos="144"/>
        <w:tab w:val="left" w:pos="3680"/>
      </w:tabs>
      <w:suppressAutoHyphens/>
      <w:spacing w:before="120" w:line="260" w:lineRule="exact"/>
    </w:pPr>
    <w:rPr>
      <w:rFonts w:eastAsia="Arial"/>
      <w:noProof/>
      <w:szCs w:val="18"/>
    </w:rPr>
  </w:style>
  <w:style w:type="table" w:customStyle="1" w:styleId="TablePP">
    <w:name w:val="TablePP"/>
    <w:basedOn w:val="TableNormal"/>
    <w:rsid w:val="00B17B88"/>
    <w:rPr>
      <w:rFonts w:asciiTheme="minorHAnsi" w:hAnsiTheme="minorHAnsi"/>
    </w:rPr>
    <w:tblPr>
      <w:tblStyleColBandSize w:val="1"/>
      <w:tblBorders>
        <w:top w:val="single" w:sz="18" w:space="0" w:color="auto"/>
        <w:bottom w:val="single" w:sz="8" w:space="0" w:color="auto"/>
        <w:insideH w:val="single" w:sz="2" w:space="0" w:color="auto"/>
        <w:insideV w:val="single" w:sz="2" w:space="0" w:color="5F7A76"/>
      </w:tblBorders>
      <w:tblCellMar>
        <w:top w:w="43" w:type="dxa"/>
        <w:left w:w="43" w:type="dxa"/>
        <w:right w:w="43" w:type="dxa"/>
      </w:tblCellMar>
    </w:tblPr>
    <w:tcPr>
      <w:shd w:val="clear" w:color="auto" w:fill="DBDCDD"/>
    </w:tcPr>
    <w:tblStylePr w:type="firstRow">
      <w:pPr>
        <w:jc w:val="center"/>
      </w:pPr>
      <w:tblPr/>
      <w:tcPr>
        <w:tcBorders>
          <w:top w:val="single" w:sz="18" w:space="0" w:color="auto"/>
          <w:left w:val="nil"/>
          <w:bottom w:val="single" w:sz="2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  <w:tblStylePr w:type="firstCol">
      <w:tblPr/>
      <w:tcPr>
        <w:shd w:val="clear" w:color="auto" w:fill="FFFFFF"/>
      </w:tcPr>
    </w:tblStylePr>
    <w:tblStylePr w:type="lastCol">
      <w:tblPr/>
      <w:tcPr>
        <w:shd w:val="clear" w:color="auto" w:fill="DBDCDD"/>
      </w:tcPr>
    </w:tblStylePr>
    <w:tblStylePr w:type="band1Vert">
      <w:tblPr/>
      <w:tcPr>
        <w:shd w:val="clear" w:color="auto" w:fill="DBDCDD"/>
      </w:tcPr>
    </w:tblStylePr>
    <w:tblStylePr w:type="band2Vert">
      <w:tblPr/>
      <w:tcPr>
        <w:shd w:val="clear" w:color="auto" w:fill="DBDCDD"/>
      </w:tcPr>
    </w:tblStylePr>
    <w:tblStylePr w:type="nwCell">
      <w:tblPr/>
      <w:tcPr>
        <w:shd w:val="clear" w:color="auto" w:fill="FFFFFF"/>
      </w:tcPr>
    </w:tblStylePr>
  </w:style>
  <w:style w:type="paragraph" w:customStyle="1" w:styleId="Quote">
    <w:name w:val="*Quote"/>
    <w:basedOn w:val="SidebarText"/>
    <w:rsid w:val="00BC7F3F"/>
    <w:rPr>
      <w:i/>
      <w:sz w:val="24"/>
    </w:rPr>
  </w:style>
  <w:style w:type="table" w:styleId="TableGridLight">
    <w:name w:val="Grid Table Light"/>
    <w:basedOn w:val="TableNormal"/>
    <w:uiPriority w:val="40"/>
    <w:rsid w:val="00B17B88"/>
    <w:rPr>
      <w:rFonts w:asciiTheme="minorHAnsi" w:hAnsiTheme="minorHAns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SectLText">
    <w:name w:val="_Sect L Text"/>
    <w:basedOn w:val="SOWText"/>
    <w:rsid w:val="0038543D"/>
    <w:pPr>
      <w:shd w:val="clear" w:color="auto" w:fill="DBE5F1"/>
    </w:pPr>
  </w:style>
  <w:style w:type="table" w:styleId="GridTable4-Accent2">
    <w:name w:val="Grid Table 4 Accent 2"/>
    <w:basedOn w:val="TableNormal"/>
    <w:uiPriority w:val="49"/>
    <w:rsid w:val="0038543D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paragraph" w:customStyle="1" w:styleId="NumbersAutoBold">
    <w:name w:val="*Numbers (Auto) Bold"/>
    <w:basedOn w:val="NumbersAuto"/>
    <w:unhideWhenUsed/>
    <w:rsid w:val="0038543D"/>
    <w:pPr>
      <w:ind w:left="360"/>
    </w:pPr>
    <w:rPr>
      <w:b/>
    </w:rPr>
  </w:style>
  <w:style w:type="paragraph" w:customStyle="1" w:styleId="NumbersSubnumberBullet">
    <w:name w:val="*Numbers Subnumber Bullet"/>
    <w:basedOn w:val="Normal"/>
    <w:semiHidden/>
    <w:rsid w:val="0038543D"/>
    <w:pPr>
      <w:tabs>
        <w:tab w:val="left" w:pos="720"/>
      </w:tabs>
      <w:ind w:left="720" w:hanging="360"/>
    </w:pPr>
    <w:rPr>
      <w:color w:val="auto"/>
    </w:rPr>
  </w:style>
  <w:style w:type="paragraph" w:customStyle="1" w:styleId="NumbersAlt">
    <w:name w:val="*Numbers (Alt)"/>
    <w:basedOn w:val="BodyText"/>
    <w:unhideWhenUsed/>
    <w:rsid w:val="0038543D"/>
    <w:pPr>
      <w:numPr>
        <w:numId w:val="8"/>
      </w:numPr>
      <w:spacing w:after="0"/>
    </w:pPr>
  </w:style>
  <w:style w:type="paragraph" w:customStyle="1" w:styleId="NumbersAltDouble">
    <w:name w:val="*Numbers (Alt) Double"/>
    <w:basedOn w:val="NumbersAlt"/>
    <w:unhideWhenUsed/>
    <w:rsid w:val="0038543D"/>
    <w:pPr>
      <w:spacing w:after="180"/>
    </w:pPr>
  </w:style>
  <w:style w:type="paragraph" w:customStyle="1" w:styleId="NumbersAltBold">
    <w:name w:val="*Numbers (Alt) Bold"/>
    <w:basedOn w:val="NumbersAlt"/>
    <w:unhideWhenUsed/>
    <w:rsid w:val="0038543D"/>
    <w:rPr>
      <w:b/>
    </w:rPr>
  </w:style>
  <w:style w:type="paragraph" w:customStyle="1" w:styleId="Numbers">
    <w:name w:val="*Numbers"/>
    <w:basedOn w:val="BodySingle"/>
    <w:unhideWhenUsed/>
    <w:rsid w:val="0038543D"/>
    <w:pPr>
      <w:ind w:left="360" w:hanging="360"/>
    </w:pPr>
  </w:style>
  <w:style w:type="paragraph" w:customStyle="1" w:styleId="NumbersBold">
    <w:name w:val="*Numbers Bold"/>
    <w:basedOn w:val="Numbers"/>
    <w:unhideWhenUsed/>
    <w:rsid w:val="0038543D"/>
    <w:rPr>
      <w:b/>
    </w:rPr>
  </w:style>
  <w:style w:type="paragraph" w:customStyle="1" w:styleId="NumbersDouble">
    <w:name w:val="*Numbers Double"/>
    <w:basedOn w:val="Numbers"/>
    <w:unhideWhenUsed/>
    <w:rsid w:val="0038543D"/>
    <w:pPr>
      <w:spacing w:after="180"/>
    </w:pPr>
  </w:style>
  <w:style w:type="table" w:customStyle="1" w:styleId="Sidebar">
    <w:name w:val="Sidebar"/>
    <w:basedOn w:val="TableNormal"/>
    <w:uiPriority w:val="99"/>
    <w:rsid w:val="00B17B88"/>
    <w:rPr>
      <w:rFonts w:asciiTheme="minorHAnsi" w:hAnsiTheme="minorHAnsi"/>
    </w:rPr>
    <w:tblPr>
      <w:tblBorders>
        <w:bottom w:val="single" w:sz="18" w:space="0" w:color="auto"/>
        <w:right w:val="single" w:sz="18" w:space="0" w:color="auto"/>
      </w:tblBorders>
      <w:tblCellMar>
        <w:top w:w="144" w:type="dxa"/>
        <w:left w:w="216" w:type="dxa"/>
        <w:bottom w:w="144" w:type="dxa"/>
        <w:right w:w="216" w:type="dxa"/>
      </w:tblCellMar>
    </w:tblPr>
    <w:trPr>
      <w:cantSplit/>
    </w:trPr>
    <w:tcPr>
      <w:shd w:val="clear" w:color="auto" w:fill="EAEAEA"/>
    </w:tcPr>
  </w:style>
  <w:style w:type="paragraph" w:customStyle="1" w:styleId="PPTblTxt">
    <w:name w:val="PP_Tbl Txt"/>
    <w:basedOn w:val="TableText10Single"/>
    <w:rsid w:val="0038543D"/>
  </w:style>
  <w:style w:type="paragraph" w:customStyle="1" w:styleId="Bullet1Double0">
    <w:name w:val="*Bullet #1 Double"/>
    <w:basedOn w:val="Bullet1Single0"/>
    <w:next w:val="Bullet1Single0"/>
    <w:rsid w:val="001A571D"/>
    <w:pPr>
      <w:numPr>
        <w:numId w:val="2"/>
      </w:numPr>
      <w:spacing w:after="180"/>
      <w:ind w:left="360" w:hanging="360"/>
    </w:pPr>
  </w:style>
  <w:style w:type="paragraph" w:customStyle="1" w:styleId="BodyText">
    <w:name w:val="*Body Text"/>
    <w:link w:val="BodyTextZchn"/>
    <w:rsid w:val="0038543D"/>
    <w:pPr>
      <w:spacing w:after="180"/>
    </w:pPr>
    <w:rPr>
      <w:sz w:val="24"/>
      <w:lang w:val="en-US" w:eastAsia="en-US"/>
    </w:rPr>
  </w:style>
  <w:style w:type="character" w:customStyle="1" w:styleId="BodyTextZchn">
    <w:name w:val="*Body Text Zchn"/>
    <w:link w:val="BodyText"/>
    <w:rsid w:val="0038543D"/>
    <w:rPr>
      <w:sz w:val="24"/>
      <w:lang w:val="en-US" w:eastAsia="en-US"/>
    </w:rPr>
  </w:style>
  <w:style w:type="table" w:customStyle="1" w:styleId="HeaderTable">
    <w:name w:val="Header Table"/>
    <w:basedOn w:val="TableNormal"/>
    <w:uiPriority w:val="99"/>
    <w:rsid w:val="001126EB"/>
    <w:rPr>
      <w:rFonts w:ascii="Arial" w:hAnsi="Arial"/>
    </w:rPr>
    <w:tblPr>
      <w:tblCellSpacing w:w="7" w:type="dxa"/>
      <w:tblBorders>
        <w:bottom w:val="single" w:sz="2" w:space="0" w:color="auto"/>
      </w:tblBorders>
      <w:tblCellMar>
        <w:left w:w="0" w:type="dxa"/>
        <w:bottom w:w="101" w:type="dxa"/>
        <w:right w:w="0" w:type="dxa"/>
      </w:tblCellMar>
    </w:tblPr>
    <w:trPr>
      <w:tblCellSpacing w:w="7" w:type="dxa"/>
    </w:trPr>
    <w:tcPr>
      <w:vAlign w:val="bottom"/>
    </w:tcPr>
    <w:tblStylePr w:type="firstCol">
      <w:pPr>
        <w:jc w:val="left"/>
      </w:pPr>
      <w:tblPr>
        <w:tblCellSpacing w:w="0" w:type="nil"/>
      </w:tblPr>
      <w:trPr>
        <w:cantSplit/>
        <w:tblCellSpacing w:w="0" w:type="nil"/>
      </w:trPr>
    </w:tblStylePr>
    <w:tblStylePr w:type="lastCol">
      <w:pPr>
        <w:jc w:val="right"/>
      </w:pPr>
      <w:tblPr>
        <w:jc w:val="right"/>
      </w:tblPr>
      <w:trPr>
        <w:jc w:val="right"/>
      </w:trPr>
    </w:tblStylePr>
  </w:style>
  <w:style w:type="table" w:customStyle="1" w:styleId="FooterTable">
    <w:name w:val="Footer Table"/>
    <w:basedOn w:val="TableNormal"/>
    <w:uiPriority w:val="99"/>
    <w:rsid w:val="0038543D"/>
    <w:rPr>
      <w:rFonts w:ascii="Arial" w:hAnsi="Arial"/>
    </w:rPr>
    <w:tblPr>
      <w:tblBorders>
        <w:top w:val="single" w:sz="2" w:space="0" w:color="auto"/>
      </w:tblBorders>
      <w:tblCellMar>
        <w:top w:w="115" w:type="dxa"/>
        <w:left w:w="0" w:type="dxa"/>
        <w:right w:w="0" w:type="dxa"/>
      </w:tblCellMar>
    </w:tblPr>
    <w:tcPr>
      <w:vAlign w:val="center"/>
    </w:tcPr>
    <w:tblStylePr w:type="firstCol">
      <w:pPr>
        <w:jc w:val="left"/>
      </w:pPr>
    </w:tblStylePr>
    <w:tblStylePr w:type="lastCol">
      <w:pPr>
        <w:jc w:val="right"/>
      </w:pPr>
    </w:tblStylePr>
  </w:style>
  <w:style w:type="paragraph" w:customStyle="1" w:styleId="PPSubtitles0">
    <w:name w:val="PP Subtitles"/>
    <w:basedOn w:val="TableSubheading10"/>
    <w:next w:val="TableText10Single"/>
    <w:unhideWhenUsed/>
    <w:rsid w:val="0038543D"/>
    <w:rPr>
      <w:caps/>
    </w:rPr>
  </w:style>
  <w:style w:type="paragraph" w:styleId="Header0">
    <w:name w:val="header"/>
    <w:aliases w:val="h"/>
    <w:basedOn w:val="Normal"/>
    <w:link w:val="HeaderChar"/>
    <w:uiPriority w:val="99"/>
    <w:unhideWhenUsed/>
    <w:rsid w:val="0038543D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"/>
    <w:link w:val="Header0"/>
    <w:uiPriority w:val="99"/>
    <w:rsid w:val="0038543D"/>
    <w:rPr>
      <w:rFonts w:ascii="Arial" w:hAnsi="Arial"/>
      <w:color w:val="000000"/>
      <w:lang w:val="en-US" w:eastAsia="en-US"/>
    </w:rPr>
  </w:style>
  <w:style w:type="paragraph" w:styleId="Footer0">
    <w:name w:val="footer"/>
    <w:basedOn w:val="Normal"/>
    <w:link w:val="FooterChar"/>
    <w:unhideWhenUsed/>
    <w:rsid w:val="0038543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0"/>
    <w:rsid w:val="0038543D"/>
    <w:rPr>
      <w:rFonts w:ascii="Arial" w:hAnsi="Arial"/>
      <w:color w:val="000000"/>
      <w:lang w:val="en-US" w:eastAsia="en-US"/>
    </w:rPr>
  </w:style>
  <w:style w:type="paragraph" w:customStyle="1" w:styleId="CoverText4">
    <w:name w:val="*Cover Text 4"/>
    <w:basedOn w:val="CoverText3"/>
    <w:rsid w:val="0038543D"/>
    <w:rPr>
      <w:b w:val="0"/>
      <w:color w:val="auto"/>
      <w:sz w:val="24"/>
    </w:rPr>
  </w:style>
  <w:style w:type="paragraph" w:styleId="Caption">
    <w:name w:val="caption"/>
    <w:basedOn w:val="Normal"/>
    <w:next w:val="Normal"/>
    <w:rsid w:val="0038543D"/>
    <w:rPr>
      <w:b/>
      <w:bCs/>
    </w:rPr>
  </w:style>
  <w:style w:type="table" w:customStyle="1" w:styleId="TableLefHeadBandRows">
    <w:name w:val="TableLefHeadBandRows"/>
    <w:basedOn w:val="TableNormal"/>
    <w:uiPriority w:val="99"/>
    <w:rsid w:val="0038543D"/>
    <w:tblPr/>
  </w:style>
  <w:style w:type="table" w:customStyle="1" w:styleId="TableLefHeadBanded">
    <w:name w:val="TableLefHeadBanded"/>
    <w:basedOn w:val="TableNormal"/>
    <w:uiPriority w:val="99"/>
    <w:rsid w:val="00B17B88"/>
    <w:rPr>
      <w:rFonts w:asciiTheme="minorHAnsi" w:hAnsiTheme="minorHAnsi"/>
    </w:rPr>
    <w:tblPr>
      <w:tblStyleRowBandSize w:val="1"/>
      <w:tblBorders>
        <w:top w:val="single" w:sz="18" w:space="0" w:color="auto"/>
        <w:bottom w:val="single" w:sz="8" w:space="0" w:color="auto"/>
        <w:insideV w:val="single" w:sz="2" w:space="0" w:color="808080"/>
      </w:tblBorders>
      <w:tblCellMar>
        <w:top w:w="43" w:type="dxa"/>
        <w:left w:w="43" w:type="dxa"/>
        <w:right w:w="43" w:type="dxa"/>
      </w:tblCellMar>
    </w:tbl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2" w:space="0" w:color="808080"/>
          <w:tl2br w:val="nil"/>
          <w:tr2bl w:val="nil"/>
        </w:tcBorders>
        <w:shd w:val="clear" w:color="auto" w:fill="D9D9D9"/>
      </w:tcPr>
    </w:tblStylePr>
  </w:style>
  <w:style w:type="table" w:customStyle="1" w:styleId="IdeaBox">
    <w:name w:val="IdeaBox"/>
    <w:basedOn w:val="TableNormal"/>
    <w:uiPriority w:val="99"/>
    <w:rsid w:val="00B17B88"/>
    <w:rPr>
      <w:rFonts w:asciiTheme="minorHAnsi" w:hAnsiTheme="minorHAnsi"/>
    </w:rPr>
    <w:tblPr>
      <w:tblBorders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tblBorders>
      <w:tblCellMar>
        <w:top w:w="144" w:type="dxa"/>
        <w:left w:w="216" w:type="dxa"/>
        <w:bottom w:w="144" w:type="dxa"/>
        <w:right w:w="216" w:type="dxa"/>
      </w:tblCellMar>
    </w:tblPr>
    <w:trPr>
      <w:cantSplit/>
    </w:trPr>
  </w:style>
  <w:style w:type="paragraph" w:customStyle="1" w:styleId="HistBody-Text">
    <w:name w:val="*Hist Body-Text"/>
    <w:basedOn w:val="BodyText"/>
    <w:rsid w:val="00B17B88"/>
    <w:pPr>
      <w:ind w:left="432"/>
    </w:pPr>
  </w:style>
  <w:style w:type="paragraph" w:customStyle="1" w:styleId="HistHead">
    <w:name w:val="*Hist Head"/>
    <w:basedOn w:val="HeadingManual1"/>
    <w:next w:val="HistBody-Text"/>
    <w:rsid w:val="00B17B88"/>
    <w:pPr>
      <w:spacing w:before="240"/>
      <w:ind w:left="432"/>
    </w:pPr>
  </w:style>
  <w:style w:type="paragraph" w:styleId="ListParagraph">
    <w:name w:val="List Paragraph"/>
    <w:basedOn w:val="Normal"/>
    <w:uiPriority w:val="34"/>
    <w:rsid w:val="0038543D"/>
    <w:pPr>
      <w:ind w:left="720"/>
      <w:contextualSpacing/>
    </w:pPr>
    <w:rPr>
      <w:rFonts w:ascii="Times New Roman" w:hAnsi="Times New Roman"/>
      <w:sz w:val="24"/>
    </w:rPr>
  </w:style>
  <w:style w:type="paragraph" w:customStyle="1" w:styleId="CalloutHead">
    <w:name w:val="*Callout Head"/>
    <w:basedOn w:val="SidebarHead"/>
    <w:rsid w:val="00BC7F3F"/>
    <w:pPr>
      <w:ind w:left="1350" w:right="376" w:hanging="360"/>
      <w:jc w:val="left"/>
    </w:pPr>
    <w:rPr>
      <w:rFonts w:cs="Arial"/>
      <w:b w:val="0"/>
      <w:caps w:val="0"/>
      <w:color w:val="FFFFFF"/>
      <w:sz w:val="24"/>
      <w:szCs w:val="16"/>
    </w:rPr>
  </w:style>
  <w:style w:type="paragraph" w:customStyle="1" w:styleId="CalloutBullet1">
    <w:name w:val="*Callout Bullet 1"/>
    <w:basedOn w:val="SidebarBullet1"/>
    <w:rsid w:val="006E7003"/>
    <w:pPr>
      <w:numPr>
        <w:numId w:val="6"/>
      </w:numPr>
      <w:spacing w:after="40" w:line="240" w:lineRule="auto"/>
      <w:ind w:left="274" w:hanging="274"/>
    </w:pPr>
    <w:rPr>
      <w:rFonts w:cs="Arial"/>
      <w:color w:val="FFFFFF"/>
      <w:szCs w:val="16"/>
    </w:rPr>
  </w:style>
  <w:style w:type="paragraph" w:customStyle="1" w:styleId="CalloutBullet2">
    <w:name w:val="*Callout Bullet 2"/>
    <w:basedOn w:val="CalloutBullet1"/>
    <w:rsid w:val="00F159DA"/>
    <w:pPr>
      <w:spacing w:after="60"/>
    </w:pPr>
  </w:style>
  <w:style w:type="paragraph" w:customStyle="1" w:styleId="CalloutText">
    <w:name w:val="*Callout Text"/>
    <w:basedOn w:val="SidebarText"/>
    <w:rsid w:val="006E7003"/>
    <w:pPr>
      <w:spacing w:after="120" w:line="240" w:lineRule="auto"/>
    </w:pPr>
    <w:rPr>
      <w:color w:val="FFFFFF"/>
    </w:rPr>
  </w:style>
  <w:style w:type="character" w:customStyle="1" w:styleId="TableText10SingleChar">
    <w:name w:val="*Table Text 10 Single Char"/>
    <w:link w:val="TableText10Single"/>
    <w:rsid w:val="0038543D"/>
    <w:rPr>
      <w:sz w:val="18"/>
      <w:lang w:val="en-US" w:eastAsia="en-US"/>
    </w:rPr>
  </w:style>
  <w:style w:type="paragraph" w:customStyle="1" w:styleId="CoverLetterBodyText">
    <w:name w:val="*Cover Letter Body Text"/>
    <w:basedOn w:val="BodyText"/>
    <w:rsid w:val="0038543D"/>
    <w:pPr>
      <w:spacing w:after="120" w:line="260" w:lineRule="exact"/>
    </w:pPr>
    <w:rPr>
      <w:rFonts w:ascii="Arial" w:eastAsia="PMingLiU" w:hAnsi="Arial"/>
      <w:noProof/>
      <w:color w:val="000000"/>
      <w:sz w:val="18"/>
    </w:rPr>
  </w:style>
  <w:style w:type="paragraph" w:customStyle="1" w:styleId="CoverLetterBodySingle">
    <w:name w:val="*Cover Letter Body Single"/>
    <w:basedOn w:val="CoverLetterBodyText"/>
    <w:rsid w:val="0038543D"/>
    <w:pPr>
      <w:spacing w:after="0"/>
    </w:pPr>
  </w:style>
  <w:style w:type="paragraph" w:customStyle="1" w:styleId="CoverLetterBullet1">
    <w:name w:val="*Cover Letter Bullet 1"/>
    <w:basedOn w:val="CoverLetterBodyText"/>
    <w:rsid w:val="0038543D"/>
    <w:pPr>
      <w:numPr>
        <w:numId w:val="7"/>
      </w:numPr>
      <w:spacing w:after="0"/>
    </w:pPr>
  </w:style>
  <w:style w:type="paragraph" w:customStyle="1" w:styleId="CoverLetterBullet2">
    <w:name w:val="*Cover Letter Bullet 2"/>
    <w:basedOn w:val="CoverLetterBullet1"/>
    <w:rsid w:val="0038543D"/>
    <w:pPr>
      <w:spacing w:after="240"/>
    </w:pPr>
  </w:style>
  <w:style w:type="paragraph" w:customStyle="1" w:styleId="CoverLetterSendeeInfo">
    <w:name w:val="*Cover Letter Sendee Info"/>
    <w:basedOn w:val="Normal"/>
    <w:rsid w:val="0038543D"/>
    <w:rPr>
      <w:sz w:val="18"/>
    </w:rPr>
  </w:style>
  <w:style w:type="paragraph" w:customStyle="1" w:styleId="Footnote">
    <w:name w:val="*Footnote"/>
    <w:basedOn w:val="TableText10Single"/>
    <w:rsid w:val="0038543D"/>
    <w:pPr>
      <w:ind w:left="90" w:hanging="90"/>
    </w:pPr>
    <w:rPr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8543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8543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543D"/>
    <w:rPr>
      <w:rFonts w:ascii="Arial" w:hAnsi="Arial"/>
      <w:color w:val="000000"/>
      <w:lang w:val="en-US" w:eastAsia="en-US"/>
    </w:rPr>
  </w:style>
  <w:style w:type="paragraph" w:customStyle="1" w:styleId="CalloutDash1">
    <w:name w:val="*Callout Dash 1"/>
    <w:basedOn w:val="CalloutBullet1"/>
    <w:rsid w:val="006E7003"/>
    <w:pPr>
      <w:numPr>
        <w:numId w:val="23"/>
      </w:numPr>
      <w:ind w:left="490" w:hanging="216"/>
    </w:pPr>
    <w:rPr>
      <w:sz w:val="24"/>
    </w:rPr>
  </w:style>
  <w:style w:type="paragraph" w:customStyle="1" w:styleId="Important">
    <w:name w:val="Important"/>
    <w:basedOn w:val="Normal"/>
    <w:rsid w:val="00B17B88"/>
    <w:pPr>
      <w:keepNext/>
      <w:spacing w:before="120" w:after="360"/>
      <w:outlineLvl w:val="0"/>
    </w:pPr>
    <w:rPr>
      <w:rFonts w:ascii="Times New Roman" w:hAnsi="Times New Roman" w:cs="Arial"/>
      <w:b/>
      <w:bCs/>
      <w:kern w:val="32"/>
      <w:sz w:val="32"/>
      <w:szCs w:val="36"/>
    </w:rPr>
  </w:style>
  <w:style w:type="paragraph" w:customStyle="1" w:styleId="ROBullet1">
    <w:name w:val="RO_Bullet 1"/>
    <w:basedOn w:val="Normal"/>
    <w:rsid w:val="00B17B88"/>
    <w:pPr>
      <w:numPr>
        <w:numId w:val="24"/>
      </w:numPr>
      <w:tabs>
        <w:tab w:val="left" w:pos="216"/>
        <w:tab w:val="center" w:pos="6840"/>
      </w:tabs>
      <w:ind w:left="216" w:hanging="216"/>
    </w:pPr>
    <w:rPr>
      <w:color w:val="auto"/>
    </w:rPr>
  </w:style>
  <w:style w:type="paragraph" w:customStyle="1" w:styleId="rOper">
    <w:name w:val="r. Oper"/>
    <w:basedOn w:val="Normal"/>
    <w:uiPriority w:val="99"/>
    <w:rsid w:val="00712EBC"/>
    <w:rPr>
      <w:rFonts w:cs="Arial"/>
      <w:color w:val="auto"/>
      <w:szCs w:val="22"/>
      <w:lang w:val="en-US"/>
    </w:rPr>
  </w:style>
  <w:style w:type="character" w:styleId="FollowedHyperlink">
    <w:name w:val="FollowedHyperlink"/>
    <w:basedOn w:val="DefaultParagraphFont"/>
    <w:semiHidden/>
    <w:unhideWhenUsed/>
    <w:rsid w:val="00366042"/>
    <w:rPr>
      <w:color w:val="954F72" w:themeColor="followedHyperlink"/>
      <w:u w:val="single"/>
    </w:rPr>
  </w:style>
  <w:style w:type="paragraph" w:customStyle="1" w:styleId="ResumeTitles">
    <w:name w:val="Resume Titles"/>
    <w:basedOn w:val="NoteHeading"/>
    <w:link w:val="ResumeTitlesChar"/>
    <w:qFormat/>
    <w:rsid w:val="00045847"/>
    <w:pPr>
      <w:shd w:val="clear" w:color="auto" w:fill="0077C8"/>
    </w:pPr>
    <w:rPr>
      <w:rFonts w:cstheme="minorHAnsi"/>
      <w:color w:val="FFFFFF" w:themeColor="background1"/>
      <w:sz w:val="28"/>
      <w:szCs w:val="22"/>
    </w:rPr>
  </w:style>
  <w:style w:type="paragraph" w:styleId="NoteHeading">
    <w:name w:val="Note Heading"/>
    <w:basedOn w:val="Normal"/>
    <w:next w:val="Normal"/>
    <w:link w:val="NoteHeadingChar"/>
    <w:semiHidden/>
    <w:unhideWhenUsed/>
    <w:rsid w:val="004C020E"/>
  </w:style>
  <w:style w:type="character" w:customStyle="1" w:styleId="NoteHeadingChar">
    <w:name w:val="Note Heading Char"/>
    <w:basedOn w:val="DefaultParagraphFont"/>
    <w:link w:val="NoteHeading"/>
    <w:semiHidden/>
    <w:rsid w:val="004C020E"/>
    <w:rPr>
      <w:rFonts w:ascii="Arial" w:hAnsi="Arial"/>
      <w:color w:val="000000"/>
      <w:lang w:eastAsia="en-US"/>
    </w:rPr>
  </w:style>
  <w:style w:type="character" w:customStyle="1" w:styleId="ResumeTitlesChar">
    <w:name w:val="Resume Titles Char"/>
    <w:basedOn w:val="NoteHeadingChar"/>
    <w:link w:val="ResumeTitles"/>
    <w:rsid w:val="00045847"/>
    <w:rPr>
      <w:rFonts w:asciiTheme="minorHAnsi" w:hAnsiTheme="minorHAnsi" w:cstheme="minorHAnsi"/>
      <w:color w:val="FFFFFF" w:themeColor="background1"/>
      <w:sz w:val="28"/>
      <w:szCs w:val="22"/>
      <w:shd w:val="clear" w:color="auto" w:fill="0077C8"/>
      <w:lang w:eastAsia="en-US"/>
    </w:rPr>
  </w:style>
  <w:style w:type="paragraph" w:customStyle="1" w:styleId="BulletPt">
    <w:name w:val="BulletPt"/>
    <w:basedOn w:val="RBullet1"/>
    <w:link w:val="BulletPtChar"/>
    <w:qFormat/>
    <w:rsid w:val="00D819F8"/>
    <w:rPr>
      <w:rFonts w:asciiTheme="minorHAnsi" w:hAnsiTheme="minorHAnsi" w:cstheme="minorHAnsi"/>
      <w:sz w:val="22"/>
      <w:szCs w:val="22"/>
    </w:rPr>
  </w:style>
  <w:style w:type="paragraph" w:customStyle="1" w:styleId="SubBulletPt">
    <w:name w:val="SubBulletPt"/>
    <w:basedOn w:val="RBullet1"/>
    <w:link w:val="SubBulletPtChar"/>
    <w:qFormat/>
    <w:rsid w:val="00D819F8"/>
    <w:pPr>
      <w:numPr>
        <w:ilvl w:val="1"/>
        <w:numId w:val="25"/>
      </w:numPr>
      <w:ind w:left="450" w:hanging="270"/>
    </w:pPr>
    <w:rPr>
      <w:rFonts w:asciiTheme="minorHAnsi" w:hAnsiTheme="minorHAnsi" w:cstheme="minorHAnsi"/>
      <w:sz w:val="22"/>
      <w:szCs w:val="22"/>
    </w:rPr>
  </w:style>
  <w:style w:type="character" w:customStyle="1" w:styleId="BulletPtChar">
    <w:name w:val="BulletPt Char"/>
    <w:basedOn w:val="DefaultParagraphFont"/>
    <w:link w:val="BulletPt"/>
    <w:rsid w:val="00D819F8"/>
    <w:rPr>
      <w:rFonts w:asciiTheme="minorHAnsi" w:hAnsiTheme="minorHAnsi" w:cstheme="minorHAnsi"/>
      <w:sz w:val="22"/>
      <w:szCs w:val="22"/>
      <w:lang w:val="en-US" w:eastAsia="en-US"/>
    </w:rPr>
  </w:style>
  <w:style w:type="paragraph" w:customStyle="1" w:styleId="ResumeNm">
    <w:name w:val="ResumeNm"/>
    <w:basedOn w:val="RName"/>
    <w:link w:val="ResumeNmChar"/>
    <w:qFormat/>
    <w:rsid w:val="007A7D5E"/>
    <w:rPr>
      <w:rFonts w:asciiTheme="minorHAnsi" w:hAnsiTheme="minorHAnsi" w:cstheme="minorHAnsi"/>
      <w:sz w:val="28"/>
      <w:szCs w:val="28"/>
      <w:lang w:val="fr-CA"/>
    </w:rPr>
  </w:style>
  <w:style w:type="character" w:customStyle="1" w:styleId="SubBulletPtChar">
    <w:name w:val="SubBulletPt Char"/>
    <w:basedOn w:val="BulletPtChar"/>
    <w:link w:val="SubBulletPt"/>
    <w:rsid w:val="00D819F8"/>
    <w:rPr>
      <w:rFonts w:asciiTheme="minorHAnsi" w:hAnsiTheme="minorHAnsi" w:cstheme="minorHAnsi"/>
      <w:sz w:val="22"/>
      <w:szCs w:val="22"/>
      <w:lang w:val="en-US" w:eastAsia="en-US"/>
    </w:rPr>
  </w:style>
  <w:style w:type="paragraph" w:customStyle="1" w:styleId="Comment">
    <w:name w:val="Comment"/>
    <w:basedOn w:val="RBullet1"/>
    <w:link w:val="CommentChar"/>
    <w:qFormat/>
    <w:rsid w:val="007A7D5E"/>
    <w:pPr>
      <w:numPr>
        <w:numId w:val="0"/>
      </w:numPr>
    </w:pPr>
    <w:rPr>
      <w:rFonts w:asciiTheme="minorHAnsi" w:hAnsiTheme="minorHAnsi" w:cstheme="minorHAnsi"/>
      <w:color w:val="808080" w:themeColor="background1" w:themeShade="80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7A7D5E"/>
    <w:rPr>
      <w:rFonts w:cs="Arial"/>
      <w:b/>
      <w:bCs/>
      <w:kern w:val="32"/>
      <w:sz w:val="32"/>
      <w:szCs w:val="32"/>
      <w:lang w:eastAsia="en-US"/>
    </w:rPr>
  </w:style>
  <w:style w:type="character" w:customStyle="1" w:styleId="HeadingManual1Char">
    <w:name w:val="*Heading Manual#1 Char"/>
    <w:basedOn w:val="Heading1Char"/>
    <w:link w:val="HeadingManual1"/>
    <w:rsid w:val="007A7D5E"/>
    <w:rPr>
      <w:rFonts w:cs="Arial"/>
      <w:b/>
      <w:bCs/>
      <w:kern w:val="32"/>
      <w:sz w:val="32"/>
      <w:szCs w:val="32"/>
      <w:lang w:eastAsia="en-US"/>
    </w:rPr>
  </w:style>
  <w:style w:type="character" w:customStyle="1" w:styleId="RNameChar">
    <w:name w:val="R_Name Char"/>
    <w:basedOn w:val="HeadingManual1Char"/>
    <w:link w:val="RName"/>
    <w:rsid w:val="007A7D5E"/>
    <w:rPr>
      <w:rFonts w:cs="Arial"/>
      <w:b/>
      <w:bCs/>
      <w:kern w:val="32"/>
      <w:sz w:val="32"/>
      <w:szCs w:val="24"/>
      <w:lang w:eastAsia="en-US"/>
    </w:rPr>
  </w:style>
  <w:style w:type="character" w:customStyle="1" w:styleId="ResumeNmChar">
    <w:name w:val="ResumeNm Char"/>
    <w:basedOn w:val="RNameChar"/>
    <w:link w:val="ResumeNm"/>
    <w:rsid w:val="007A7D5E"/>
    <w:rPr>
      <w:rFonts w:asciiTheme="minorHAnsi" w:hAnsiTheme="minorHAnsi" w:cstheme="minorHAnsi"/>
      <w:b/>
      <w:bCs/>
      <w:kern w:val="32"/>
      <w:sz w:val="28"/>
      <w:szCs w:val="28"/>
      <w:lang w:val="fr-CA" w:eastAsia="en-US"/>
    </w:rPr>
  </w:style>
  <w:style w:type="character" w:customStyle="1" w:styleId="RBodyTextChar">
    <w:name w:val="R_Body Text Char"/>
    <w:basedOn w:val="BodyTextZchn"/>
    <w:link w:val="RBodyText"/>
    <w:rsid w:val="007A7D5E"/>
    <w:rPr>
      <w:sz w:val="24"/>
      <w:lang w:val="en-US" w:eastAsia="en-US"/>
    </w:rPr>
  </w:style>
  <w:style w:type="character" w:customStyle="1" w:styleId="RBullet1Char">
    <w:name w:val="R_Bullet 1 Char"/>
    <w:basedOn w:val="RBodyTextChar"/>
    <w:link w:val="RBullet1"/>
    <w:rsid w:val="007A7D5E"/>
    <w:rPr>
      <w:sz w:val="24"/>
      <w:lang w:val="en-US" w:eastAsia="en-US"/>
    </w:rPr>
  </w:style>
  <w:style w:type="character" w:customStyle="1" w:styleId="CommentChar">
    <w:name w:val="Comment Char"/>
    <w:basedOn w:val="RBullet1Char"/>
    <w:link w:val="Comment"/>
    <w:rsid w:val="007A7D5E"/>
    <w:rPr>
      <w:rFonts w:asciiTheme="minorHAnsi" w:hAnsiTheme="minorHAnsi" w:cstheme="minorHAnsi"/>
      <w:color w:val="808080" w:themeColor="background1" w:themeShade="80"/>
      <w:sz w:val="22"/>
      <w:szCs w:val="22"/>
      <w:lang w:val="en-US" w:eastAsia="en-US"/>
    </w:rPr>
  </w:style>
  <w:style w:type="paragraph" w:customStyle="1" w:styleId="JobHdr">
    <w:name w:val="JobHdr"/>
    <w:basedOn w:val="RCompany"/>
    <w:link w:val="JobHdrChar"/>
    <w:qFormat/>
    <w:rsid w:val="00084471"/>
    <w:rPr>
      <w:rFonts w:asciiTheme="minorHAnsi" w:hAnsiTheme="minorHAnsi" w:cstheme="minorHAnsi"/>
      <w:sz w:val="22"/>
      <w:szCs w:val="22"/>
    </w:rPr>
  </w:style>
  <w:style w:type="character" w:customStyle="1" w:styleId="RPositDatesChar">
    <w:name w:val="R_Posit/Dates Char"/>
    <w:basedOn w:val="RBodyTextChar"/>
    <w:link w:val="RPositDates"/>
    <w:rsid w:val="00084471"/>
    <w:rPr>
      <w:b/>
      <w:sz w:val="24"/>
      <w:lang w:val="en-US" w:eastAsia="en-US"/>
    </w:rPr>
  </w:style>
  <w:style w:type="character" w:customStyle="1" w:styleId="JobHdrChar">
    <w:name w:val="JobHdr Char"/>
    <w:basedOn w:val="RPositDatesChar"/>
    <w:link w:val="JobHdr"/>
    <w:rsid w:val="00084471"/>
    <w:rPr>
      <w:rFonts w:asciiTheme="minorHAnsi" w:hAnsiTheme="minorHAnsi" w:cstheme="minorHAnsi"/>
      <w:b/>
      <w:bCs/>
      <w:kern w:val="32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ing\OneDrive%20-%20Hewlett%20Packard%20Enterprise\Census%20Ironclad\CENSUS%20IRONCLA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c193c5ed-da73-4de2-a129-adb316eec233" xsi:nil="true"/>
    <MigrationWizIdDocumentLibraryPermissions xmlns="c193c5ed-da73-4de2-a129-adb316eec233" xsi:nil="true"/>
    <MigrationWizIdPermissionLevels xmlns="c193c5ed-da73-4de2-a129-adb316eec233" xsi:nil="true"/>
    <MigrationWizId xmlns="c193c5ed-da73-4de2-a129-adb316eec233" xsi:nil="true"/>
    <MigrationWizIdPermissions xmlns="c193c5ed-da73-4de2-a129-adb316eec2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AB9B0FA22684BB86059ADE18FA14D" ma:contentTypeVersion="12" ma:contentTypeDescription="Create a new document." ma:contentTypeScope="" ma:versionID="d3bb3f3de66c70d2ec40f09efa891b23">
  <xsd:schema xmlns:xsd="http://www.w3.org/2001/XMLSchema" xmlns:xs="http://www.w3.org/2001/XMLSchema" xmlns:p="http://schemas.microsoft.com/office/2006/metadata/properties" xmlns:ns3="c193c5ed-da73-4de2-a129-adb316eec233" targetNamespace="http://schemas.microsoft.com/office/2006/metadata/properties" ma:root="true" ma:fieldsID="91116245e4832430fcd96ecad477233d" ns3:_="">
    <xsd:import namespace="c193c5ed-da73-4de2-a129-adb316eec233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93c5ed-da73-4de2-a129-adb316eec23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13518-A3EB-4E54-9ACE-846737C821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973BD0-9C1C-4502-B595-5390AB714EF6}">
  <ds:schemaRefs>
    <ds:schemaRef ds:uri="http://schemas.microsoft.com/office/2006/metadata/properties"/>
    <ds:schemaRef ds:uri="http://schemas.microsoft.com/office/infopath/2007/PartnerControls"/>
    <ds:schemaRef ds:uri="c193c5ed-da73-4de2-a129-adb316eec233"/>
  </ds:schemaRefs>
</ds:datastoreItem>
</file>

<file path=customXml/itemProps3.xml><?xml version="1.0" encoding="utf-8"?>
<ds:datastoreItem xmlns:ds="http://schemas.openxmlformats.org/officeDocument/2006/customXml" ds:itemID="{4F41AD7C-48FF-47A2-8807-906970C83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93c5ed-da73-4de2-a129-adb316eec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EABD23-F129-4D96-95FA-FB90538FF2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CENSUS IRONCLAD</Template>
  <TotalTime>109</TotalTime>
  <Pages>2</Pages>
  <Words>150</Words>
  <Characters>900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>DXC</Company>
  <LinksUpToDate>false</LinksUpToDate>
  <CharactersWithSpaces>1041</CharactersWithSpaces>
  <SharedDoc>false</SharedDoc>
  <HLinks>
    <vt:vector size="18" baseType="variant"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_Toc433127334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_Toc433127333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_Toc433127332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/>
  <dc:creator>Lola Evans</dc:creator>
  <cp:keywords/>
  <dc:description/>
  <cp:lastModifiedBy>Kenneth Kerrigan</cp:lastModifiedBy>
  <cp:revision>7</cp:revision>
  <cp:lastPrinted>2015-10-15T02:48:00Z</cp:lastPrinted>
  <dcterms:created xsi:type="dcterms:W3CDTF">2026-04-21T15:44:00Z</dcterms:created>
  <dcterms:modified xsi:type="dcterms:W3CDTF">2026-04-21T18:02:00Z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st">
    <vt:lpwstr>TITLE</vt:lpwstr>
  </property>
  <property fmtid="{D5CDD505-2E9C-101B-9397-08002B2CF9AE}" pid="3" name="Restricted Use?">
    <vt:lpwstr>0</vt:lpwstr>
  </property>
  <property fmtid="{D5CDD505-2E9C-101B-9397-08002B2CF9AE}" pid="4" name="Format">
    <vt:lpwstr>A4</vt:lpwstr>
  </property>
  <property fmtid="{D5CDD505-2E9C-101B-9397-08002B2CF9AE}" pid="5" name="ContentType">
    <vt:lpwstr>Document</vt:lpwstr>
  </property>
  <property fmtid="{D5CDD505-2E9C-101B-9397-08002B2CF9AE}" pid="6" name="ContentTypeId">
    <vt:lpwstr>0x0101001EDAB9B0FA22684BB86059ADE18FA14D</vt:lpwstr>
  </property>
  <property fmtid="{D5CDD505-2E9C-101B-9397-08002B2CF9AE}" pid="7" name="MSIP_Label_5d54f1a3-9ed5-415d-ba95-38401c4b8817_Enabled">
    <vt:lpwstr>true</vt:lpwstr>
  </property>
  <property fmtid="{D5CDD505-2E9C-101B-9397-08002B2CF9AE}" pid="8" name="MSIP_Label_5d54f1a3-9ed5-415d-ba95-38401c4b8817_SetDate">
    <vt:lpwstr>2023-10-27T21:09:06Z</vt:lpwstr>
  </property>
  <property fmtid="{D5CDD505-2E9C-101B-9397-08002B2CF9AE}" pid="9" name="MSIP_Label_5d54f1a3-9ed5-415d-ba95-38401c4b8817_Method">
    <vt:lpwstr>Standard</vt:lpwstr>
  </property>
  <property fmtid="{D5CDD505-2E9C-101B-9397-08002B2CF9AE}" pid="10" name="MSIP_Label_5d54f1a3-9ed5-415d-ba95-38401c4b8817_Name">
    <vt:lpwstr>Peraton Proprietary</vt:lpwstr>
  </property>
  <property fmtid="{D5CDD505-2E9C-101B-9397-08002B2CF9AE}" pid="11" name="MSIP_Label_5d54f1a3-9ed5-415d-ba95-38401c4b8817_SiteId">
    <vt:lpwstr>2a6ae295-f13d-4948-ba78-332742ce9097</vt:lpwstr>
  </property>
  <property fmtid="{D5CDD505-2E9C-101B-9397-08002B2CF9AE}" pid="12" name="MSIP_Label_5d54f1a3-9ed5-415d-ba95-38401c4b8817_ActionId">
    <vt:lpwstr>5555da21-9519-4e0f-a1e9-4480705bfeda</vt:lpwstr>
  </property>
  <property fmtid="{D5CDD505-2E9C-101B-9397-08002B2CF9AE}" pid="13" name="MSIP_Label_5d54f1a3-9ed5-415d-ba95-38401c4b8817_ContentBits">
    <vt:lpwstr>1</vt:lpwstr>
  </property>
</Properties>
</file>